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8DA4" w14:textId="77777777" w:rsidR="00877AD6" w:rsidRDefault="00D07AC1" w:rsidP="002A4A37">
      <w:pPr>
        <w:pStyle w:val="BodyText"/>
        <w:framePr w:w="1628" w:wrap="around" w:y="11"/>
        <w:spacing w:before="0"/>
        <w:rPr>
          <w:noProof/>
        </w:rPr>
      </w:pPr>
      <w:r w:rsidRPr="00877AD6">
        <w:rPr>
          <w:noProof/>
        </w:rPr>
        <w:drawing>
          <wp:inline distT="0" distB="0" distL="0" distR="0" wp14:anchorId="43D9817F" wp14:editId="0A49C5A6">
            <wp:extent cx="1008000" cy="92880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23" r="-850"/>
                    <a:stretch/>
                  </pic:blipFill>
                  <pic:spPr bwMode="auto">
                    <a:xfrm>
                      <a:off x="0" y="0"/>
                      <a:ext cx="1008000" cy="9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C86B9" w14:textId="77777777" w:rsidR="00CE7042" w:rsidRPr="00FA5B8F" w:rsidRDefault="00CE7042" w:rsidP="00C819E9">
      <w:pPr>
        <w:pStyle w:val="BodyText"/>
        <w:framePr w:w="3279" w:wrap="around" w:hAnchor="page" w:x="2713" w:y="292"/>
        <w:spacing w:line="276" w:lineRule="auto"/>
        <w:rPr>
          <w:noProof/>
          <w:sz w:val="32"/>
          <w:szCs w:val="32"/>
        </w:rPr>
      </w:pPr>
      <w:r w:rsidRPr="00FA5B8F">
        <w:rPr>
          <w:noProof/>
          <w:sz w:val="32"/>
          <w:szCs w:val="32"/>
        </w:rPr>
        <w:t xml:space="preserve">Wuhan </w:t>
      </w:r>
    </w:p>
    <w:p w14:paraId="45A93F3F" w14:textId="77777777" w:rsidR="00D07AC1" w:rsidRPr="00FA5B8F" w:rsidRDefault="00CE7042" w:rsidP="00C819E9">
      <w:pPr>
        <w:pStyle w:val="BodyText"/>
        <w:framePr w:w="3279" w:wrap="around" w:hAnchor="page" w:x="2713" w:y="292"/>
        <w:spacing w:line="276" w:lineRule="auto"/>
        <w:rPr>
          <w:noProof/>
          <w:sz w:val="32"/>
          <w:szCs w:val="32"/>
        </w:rPr>
      </w:pPr>
      <w:r w:rsidRPr="00FA5B8F">
        <w:rPr>
          <w:noProof/>
          <w:sz w:val="32"/>
          <w:szCs w:val="32"/>
        </w:rPr>
        <w:t>Britain-China School</w:t>
      </w:r>
    </w:p>
    <w:p w14:paraId="391CF3B4" w14:textId="77777777" w:rsidR="009A6B29" w:rsidRDefault="00D07AC1" w:rsidP="009A6B29">
      <w:pPr>
        <w:tabs>
          <w:tab w:val="clear" w:pos="567"/>
          <w:tab w:val="clear" w:pos="1134"/>
          <w:tab w:val="clear" w:pos="1701"/>
          <w:tab w:val="clear" w:pos="9923"/>
        </w:tabs>
        <w:spacing w:before="0" w:after="120" w:line="240" w:lineRule="auto"/>
        <w:ind w:right="3128"/>
        <w:jc w:val="right"/>
        <w:rPr>
          <w:noProof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3022FB" wp14:editId="7E6C33F8">
                <wp:simplePos x="0" y="0"/>
                <wp:positionH relativeFrom="margin">
                  <wp:posOffset>4396517</wp:posOffset>
                </wp:positionH>
                <wp:positionV relativeFrom="paragraph">
                  <wp:posOffset>-5418</wp:posOffset>
                </wp:positionV>
                <wp:extent cx="1888424" cy="486888"/>
                <wp:effectExtent l="0" t="0" r="17145" b="279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424" cy="4868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1AE0C" id="Rectangle 5" o:spid="_x0000_s1026" style="position:absolute;margin-left:346.2pt;margin-top:-.45pt;width:148.7pt;height:38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" filled="f" strokecolor="black [3213]" strokeweight="1pt">
                <w10:wrap anchorx="margin"/>
              </v:rect>
            </w:pict>
          </mc:Fallback>
        </mc:AlternateContent>
      </w:r>
      <w:r>
        <w:rPr>
          <w:noProof/>
          <w:sz w:val="24"/>
        </w:rPr>
        <w:t>CANDIDAT</w:t>
      </w:r>
      <w:r w:rsidR="009A6B29">
        <w:rPr>
          <w:rFonts w:hint="eastAsia"/>
          <w:noProof/>
          <w:sz w:val="24"/>
        </w:rPr>
        <w:t>E</w:t>
      </w:r>
    </w:p>
    <w:p w14:paraId="6A188DEB" w14:textId="310C1F63" w:rsidR="00D07AC1" w:rsidRDefault="00D07AC1" w:rsidP="009A6B29">
      <w:pPr>
        <w:tabs>
          <w:tab w:val="clear" w:pos="567"/>
          <w:tab w:val="clear" w:pos="1134"/>
          <w:tab w:val="clear" w:pos="1701"/>
          <w:tab w:val="clear" w:pos="9923"/>
        </w:tabs>
        <w:spacing w:before="0" w:after="120" w:line="240" w:lineRule="auto"/>
        <w:ind w:right="3128"/>
        <w:jc w:val="right"/>
        <w:rPr>
          <w:noProof/>
          <w:sz w:val="24"/>
        </w:rPr>
      </w:pPr>
      <w:r>
        <w:rPr>
          <w:noProof/>
          <w:sz w:val="24"/>
        </w:rPr>
        <w:t>NAME</w:t>
      </w:r>
    </w:p>
    <w:p w14:paraId="4B095BF8" w14:textId="584BDBD8" w:rsidR="00D07AC1" w:rsidRDefault="00DA4608" w:rsidP="00D07AC1">
      <w:pPr>
        <w:spacing w:before="0" w:after="120" w:line="240" w:lineRule="auto"/>
        <w:ind w:left="3969"/>
        <w:rPr>
          <w:noProof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C672887" wp14:editId="71B18B47">
                <wp:simplePos x="0" y="0"/>
                <wp:positionH relativeFrom="margin">
                  <wp:posOffset>4396517</wp:posOffset>
                </wp:positionH>
                <wp:positionV relativeFrom="paragraph">
                  <wp:posOffset>168555</wp:posOffset>
                </wp:positionV>
                <wp:extent cx="1889950" cy="473653"/>
                <wp:effectExtent l="0" t="0" r="15240" b="222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950" cy="4736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B4F35F" w14:textId="77777777" w:rsidR="00730060" w:rsidRPr="00730060" w:rsidRDefault="00730060" w:rsidP="00730060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72887" id="Rectangle 6" o:spid="_x0000_s1026" style="position:absolute;left:0;text-align:left;margin-left:346.2pt;margin-top:13.25pt;width:148.8pt;height:37.3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" filled="f" strokecolor="black [3213]" strokeweight="1pt">
                <v:textbox>
                  <w:txbxContent>
                    <w:p w14:paraId="24B4F35F" w14:textId="77777777" w:rsidR="00730060" w:rsidRPr="00730060" w:rsidRDefault="00730060" w:rsidP="00730060">
                      <w:pPr>
                        <w:spacing w:before="0"/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1A0CA4" w14:textId="3C6DB880" w:rsidR="00D07AC1" w:rsidRDefault="00D07AC1" w:rsidP="009A6B29">
      <w:pPr>
        <w:tabs>
          <w:tab w:val="clear" w:pos="9923"/>
        </w:tabs>
        <w:spacing w:before="0" w:after="120" w:line="240" w:lineRule="auto"/>
        <w:ind w:right="3128"/>
        <w:jc w:val="right"/>
        <w:rPr>
          <w:noProof/>
          <w:sz w:val="24"/>
        </w:rPr>
      </w:pPr>
      <w:r>
        <w:rPr>
          <w:noProof/>
          <w:sz w:val="24"/>
        </w:rPr>
        <w:t>CANDIDATE</w:t>
      </w:r>
    </w:p>
    <w:p w14:paraId="1F63B75D" w14:textId="77777777" w:rsidR="00D07AC1" w:rsidRDefault="00D07AC1" w:rsidP="009A6B29">
      <w:pPr>
        <w:tabs>
          <w:tab w:val="clear" w:pos="9923"/>
        </w:tabs>
        <w:spacing w:before="0" w:after="120" w:line="240" w:lineRule="auto"/>
        <w:ind w:right="3128"/>
        <w:jc w:val="right"/>
        <w:rPr>
          <w:noProof/>
          <w:sz w:val="24"/>
        </w:rPr>
      </w:pPr>
      <w:r>
        <w:rPr>
          <w:noProof/>
          <w:sz w:val="24"/>
        </w:rPr>
        <w:t>CLASS</w:t>
      </w:r>
    </w:p>
    <w:p w14:paraId="4F7E1EB6" w14:textId="46D90936" w:rsidR="001A21C1" w:rsidRDefault="001A21C1" w:rsidP="001E6E00">
      <w:pPr>
        <w:pBdr>
          <w:top w:val="single" w:sz="4" w:space="12" w:color="auto"/>
        </w:pBdr>
        <w:tabs>
          <w:tab w:val="right" w:pos="9923"/>
        </w:tabs>
        <w:rPr>
          <w:b/>
          <w:bCs/>
          <w:noProof/>
          <w:sz w:val="20"/>
          <w:szCs w:val="18"/>
        </w:rPr>
      </w:pPr>
      <w:r w:rsidRPr="001A21C1">
        <w:rPr>
          <w:b/>
          <w:bCs/>
          <w:noProof/>
          <w:sz w:val="20"/>
          <w:szCs w:val="18"/>
        </w:rPr>
        <w:t>PHYSICS</w:t>
      </w:r>
      <w:r w:rsidR="00192AE8">
        <w:rPr>
          <w:rFonts w:hint="eastAsia"/>
          <w:b/>
          <w:bCs/>
          <w:noProof/>
          <w:sz w:val="20"/>
          <w:szCs w:val="18"/>
        </w:rPr>
        <w:t xml:space="preserve"> (</w:t>
      </w:r>
      <w:r w:rsidR="00C64FC8">
        <w:rPr>
          <w:rFonts w:hint="eastAsia"/>
          <w:b/>
          <w:bCs/>
          <w:noProof/>
          <w:sz w:val="20"/>
          <w:szCs w:val="18"/>
        </w:rPr>
        <w:t>Midterm</w:t>
      </w:r>
      <w:r w:rsidR="00192AE8">
        <w:rPr>
          <w:rFonts w:hint="eastAsia"/>
          <w:b/>
          <w:bCs/>
          <w:noProof/>
          <w:sz w:val="20"/>
          <w:szCs w:val="18"/>
        </w:rPr>
        <w:t>)</w:t>
      </w:r>
      <w:r>
        <w:rPr>
          <w:b/>
          <w:bCs/>
          <w:noProof/>
          <w:sz w:val="20"/>
          <w:szCs w:val="18"/>
        </w:rPr>
        <w:tab/>
        <w:t>0625/</w:t>
      </w:r>
      <w:r w:rsidR="00192AE8">
        <w:rPr>
          <w:rFonts w:hint="eastAsia"/>
          <w:b/>
          <w:bCs/>
          <w:noProof/>
          <w:sz w:val="20"/>
          <w:szCs w:val="18"/>
        </w:rPr>
        <w:t>41</w:t>
      </w:r>
    </w:p>
    <w:p w14:paraId="346D013D" w14:textId="326AF6AE" w:rsidR="001A21C1" w:rsidRPr="005F75BE" w:rsidRDefault="00192AE8" w:rsidP="001E6E00">
      <w:pPr>
        <w:pBdr>
          <w:top w:val="single" w:sz="4" w:space="12" w:color="auto"/>
        </w:pBdr>
        <w:tabs>
          <w:tab w:val="right" w:pos="9923"/>
        </w:tabs>
        <w:rPr>
          <w:b/>
          <w:bCs/>
          <w:noProof/>
          <w:sz w:val="20"/>
          <w:szCs w:val="18"/>
        </w:rPr>
      </w:pPr>
      <w:r>
        <w:rPr>
          <w:rFonts w:hint="eastAsia"/>
          <w:noProof/>
          <w:sz w:val="20"/>
          <w:szCs w:val="18"/>
        </w:rPr>
        <w:t>Paper 4 Theory (Extended)</w:t>
      </w:r>
      <w:r w:rsidR="001A21C1">
        <w:rPr>
          <w:noProof/>
          <w:sz w:val="20"/>
          <w:szCs w:val="18"/>
        </w:rPr>
        <w:tab/>
      </w:r>
      <w:r w:rsidR="00E724AA">
        <w:rPr>
          <w:rFonts w:hint="eastAsia"/>
          <w:b/>
          <w:bCs/>
          <w:noProof/>
          <w:sz w:val="20"/>
          <w:szCs w:val="18"/>
        </w:rPr>
        <w:t xml:space="preserve">Nov </w:t>
      </w:r>
      <w:r w:rsidR="005F75BE">
        <w:rPr>
          <w:b/>
          <w:bCs/>
          <w:noProof/>
          <w:sz w:val="20"/>
          <w:szCs w:val="18"/>
        </w:rPr>
        <w:t>202</w:t>
      </w:r>
      <w:r>
        <w:rPr>
          <w:rFonts w:hint="eastAsia"/>
          <w:b/>
          <w:bCs/>
          <w:noProof/>
          <w:sz w:val="20"/>
          <w:szCs w:val="18"/>
        </w:rPr>
        <w:t>5</w:t>
      </w:r>
    </w:p>
    <w:p w14:paraId="54D541D3" w14:textId="490D7D69" w:rsidR="001A21C1" w:rsidRDefault="00192AE8" w:rsidP="001A21C1">
      <w:pPr>
        <w:jc w:val="right"/>
        <w:rPr>
          <w:b/>
          <w:bCs/>
          <w:noProof/>
          <w:sz w:val="20"/>
          <w:szCs w:val="18"/>
        </w:rPr>
      </w:pPr>
      <w:r>
        <w:rPr>
          <w:rFonts w:hint="eastAsia"/>
          <w:b/>
          <w:bCs/>
          <w:noProof/>
          <w:sz w:val="20"/>
          <w:szCs w:val="18"/>
        </w:rPr>
        <w:t>1</w:t>
      </w:r>
      <w:r w:rsidR="001A21C1">
        <w:rPr>
          <w:b/>
          <w:bCs/>
          <w:noProof/>
          <w:sz w:val="20"/>
          <w:szCs w:val="18"/>
        </w:rPr>
        <w:t xml:space="preserve"> </w:t>
      </w:r>
      <w:r>
        <w:rPr>
          <w:rFonts w:hint="eastAsia"/>
          <w:b/>
          <w:bCs/>
          <w:noProof/>
          <w:sz w:val="20"/>
          <w:szCs w:val="18"/>
        </w:rPr>
        <w:t>hour</w:t>
      </w:r>
    </w:p>
    <w:p w14:paraId="144B0C21" w14:textId="77777777" w:rsidR="001A21C1" w:rsidRDefault="001A21C1" w:rsidP="001A21C1">
      <w:pPr>
        <w:rPr>
          <w:noProof/>
          <w:sz w:val="20"/>
          <w:szCs w:val="18"/>
        </w:rPr>
      </w:pPr>
      <w:r>
        <w:rPr>
          <w:noProof/>
          <w:sz w:val="20"/>
          <w:szCs w:val="18"/>
        </w:rPr>
        <w:t>You must answer on the question paper.</w:t>
      </w:r>
    </w:p>
    <w:p w14:paraId="1E1D049D" w14:textId="77777777" w:rsidR="001A21C1" w:rsidRDefault="001A21C1" w:rsidP="001E2EBF">
      <w:pPr>
        <w:pBdr>
          <w:bottom w:val="single" w:sz="4" w:space="12" w:color="auto"/>
        </w:pBdr>
        <w:rPr>
          <w:noProof/>
          <w:sz w:val="20"/>
          <w:szCs w:val="18"/>
        </w:rPr>
      </w:pPr>
      <w:r>
        <w:rPr>
          <w:noProof/>
          <w:sz w:val="20"/>
          <w:szCs w:val="18"/>
        </w:rPr>
        <w:t xml:space="preserve">No additional </w:t>
      </w:r>
      <w:r w:rsidR="001E2EBF">
        <w:rPr>
          <w:noProof/>
          <w:sz w:val="20"/>
          <w:szCs w:val="18"/>
        </w:rPr>
        <w:t>materials are needed.</w:t>
      </w:r>
    </w:p>
    <w:tbl>
      <w:tblPr>
        <w:tblStyle w:val="TableGrid"/>
        <w:tblpPr w:leftFromText="180" w:rightFromText="180" w:vertAnchor="text" w:horzAnchor="margin" w:tblpXSpec="right" w:tblpY="487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1"/>
        <w:gridCol w:w="1426"/>
      </w:tblGrid>
      <w:tr w:rsidR="00CB05AD" w:rsidRPr="00715ED2" w14:paraId="7115319E" w14:textId="77777777" w:rsidTr="009F1611">
        <w:trPr>
          <w:trHeight w:val="618"/>
        </w:trPr>
        <w:tc>
          <w:tcPr>
            <w:tcW w:w="2127" w:type="dxa"/>
            <w:gridSpan w:val="2"/>
            <w:vAlign w:val="center"/>
          </w:tcPr>
          <w:p w14:paraId="04349A6E" w14:textId="77777777" w:rsidR="00CB05AD" w:rsidRPr="00064B00" w:rsidRDefault="00CB05AD" w:rsidP="00CB05AD">
            <w:pPr>
              <w:pStyle w:val="BodyText"/>
              <w:framePr w:wrap="auto" w:vAnchor="margin" w:yAlign="inline"/>
              <w:jc w:val="center"/>
              <w:rPr>
                <w:b/>
                <w:bCs/>
                <w:sz w:val="20"/>
                <w:szCs w:val="20"/>
              </w:rPr>
            </w:pPr>
            <w:r w:rsidRPr="00064B00">
              <w:rPr>
                <w:b/>
                <w:bCs/>
                <w:sz w:val="20"/>
                <w:szCs w:val="20"/>
              </w:rPr>
              <w:t>For Examiner’s Use</w:t>
            </w:r>
          </w:p>
        </w:tc>
      </w:tr>
      <w:tr w:rsidR="00CB05AD" w:rsidRPr="00715ED2" w14:paraId="256FCE54" w14:textId="77777777" w:rsidTr="009F1611">
        <w:trPr>
          <w:trHeight w:val="867"/>
        </w:trPr>
        <w:tc>
          <w:tcPr>
            <w:tcW w:w="701" w:type="dxa"/>
            <w:vAlign w:val="center"/>
          </w:tcPr>
          <w:p w14:paraId="551D7B6D" w14:textId="77777777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b/>
                <w:bCs/>
                <w:sz w:val="20"/>
                <w:szCs w:val="20"/>
              </w:rPr>
            </w:pPr>
            <w:r w:rsidRPr="00313AE5">
              <w:rPr>
                <w:rFonts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26" w:type="dxa"/>
            <w:vAlign w:val="center"/>
          </w:tcPr>
          <w:p w14:paraId="6714D658" w14:textId="35855000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color w:val="70AD47" w:themeColor="accent6"/>
                <w:sz w:val="28"/>
                <w:szCs w:val="28"/>
              </w:rPr>
            </w:pPr>
          </w:p>
        </w:tc>
      </w:tr>
      <w:tr w:rsidR="00CB05AD" w:rsidRPr="00715ED2" w14:paraId="68021C48" w14:textId="77777777" w:rsidTr="009F1611">
        <w:trPr>
          <w:trHeight w:val="867"/>
        </w:trPr>
        <w:tc>
          <w:tcPr>
            <w:tcW w:w="701" w:type="dxa"/>
            <w:vAlign w:val="center"/>
          </w:tcPr>
          <w:p w14:paraId="4D4B369F" w14:textId="77777777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b/>
                <w:bCs/>
                <w:sz w:val="20"/>
                <w:szCs w:val="20"/>
              </w:rPr>
            </w:pPr>
            <w:r w:rsidRPr="00313AE5">
              <w:rPr>
                <w:rFonts w:hint="eastAs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26" w:type="dxa"/>
            <w:vAlign w:val="center"/>
          </w:tcPr>
          <w:p w14:paraId="597B3DE3" w14:textId="565AD276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color w:val="70AD47" w:themeColor="accent6"/>
                <w:sz w:val="28"/>
                <w:szCs w:val="28"/>
              </w:rPr>
            </w:pPr>
          </w:p>
        </w:tc>
      </w:tr>
      <w:tr w:rsidR="00CB05AD" w:rsidRPr="00715ED2" w14:paraId="3CAE08E6" w14:textId="77777777" w:rsidTr="009F1611">
        <w:trPr>
          <w:trHeight w:val="867"/>
        </w:trPr>
        <w:tc>
          <w:tcPr>
            <w:tcW w:w="701" w:type="dxa"/>
            <w:vAlign w:val="center"/>
          </w:tcPr>
          <w:p w14:paraId="3403E8CC" w14:textId="77777777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b/>
                <w:bCs/>
                <w:sz w:val="20"/>
                <w:szCs w:val="20"/>
              </w:rPr>
            </w:pPr>
            <w:r w:rsidRPr="00313AE5">
              <w:rPr>
                <w:rFonts w:hint="eastAs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26" w:type="dxa"/>
            <w:vAlign w:val="center"/>
          </w:tcPr>
          <w:p w14:paraId="1506B081" w14:textId="7548D720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color w:val="70AD47" w:themeColor="accent6"/>
                <w:sz w:val="28"/>
                <w:szCs w:val="28"/>
              </w:rPr>
            </w:pPr>
          </w:p>
        </w:tc>
      </w:tr>
      <w:tr w:rsidR="00CB05AD" w:rsidRPr="00715ED2" w14:paraId="0C2D4A44" w14:textId="77777777" w:rsidTr="009F1611">
        <w:trPr>
          <w:trHeight w:val="867"/>
        </w:trPr>
        <w:tc>
          <w:tcPr>
            <w:tcW w:w="701" w:type="dxa"/>
            <w:vAlign w:val="center"/>
          </w:tcPr>
          <w:p w14:paraId="7B9836B1" w14:textId="77777777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b/>
                <w:bCs/>
                <w:sz w:val="20"/>
                <w:szCs w:val="20"/>
              </w:rPr>
            </w:pPr>
            <w:r w:rsidRPr="00313AE5">
              <w:rPr>
                <w:rFonts w:hint="eastAs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26" w:type="dxa"/>
            <w:vAlign w:val="center"/>
          </w:tcPr>
          <w:p w14:paraId="19772E06" w14:textId="0671D3CD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color w:val="70AD47" w:themeColor="accent6"/>
                <w:sz w:val="28"/>
                <w:szCs w:val="28"/>
              </w:rPr>
            </w:pPr>
          </w:p>
        </w:tc>
      </w:tr>
      <w:tr w:rsidR="00CB05AD" w:rsidRPr="00715ED2" w14:paraId="134C7B49" w14:textId="77777777" w:rsidTr="009F1611">
        <w:trPr>
          <w:trHeight w:val="902"/>
        </w:trPr>
        <w:tc>
          <w:tcPr>
            <w:tcW w:w="701" w:type="dxa"/>
            <w:vAlign w:val="center"/>
          </w:tcPr>
          <w:p w14:paraId="4086BB04" w14:textId="77777777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b/>
                <w:bCs/>
                <w:sz w:val="20"/>
                <w:szCs w:val="20"/>
              </w:rPr>
            </w:pPr>
            <w:r w:rsidRPr="00313AE5">
              <w:rPr>
                <w:rFonts w:hint="eastAs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426" w:type="dxa"/>
            <w:vAlign w:val="center"/>
          </w:tcPr>
          <w:p w14:paraId="0BC157A8" w14:textId="57D7059C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color w:val="70AD47" w:themeColor="accent6"/>
                <w:sz w:val="28"/>
                <w:szCs w:val="28"/>
              </w:rPr>
            </w:pPr>
          </w:p>
        </w:tc>
      </w:tr>
      <w:tr w:rsidR="00CB05AD" w:rsidRPr="00715ED2" w14:paraId="516A44AE" w14:textId="77777777" w:rsidTr="009F1611">
        <w:trPr>
          <w:trHeight w:val="902"/>
        </w:trPr>
        <w:tc>
          <w:tcPr>
            <w:tcW w:w="701" w:type="dxa"/>
            <w:vAlign w:val="center"/>
          </w:tcPr>
          <w:p w14:paraId="78225C49" w14:textId="77777777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b/>
                <w:bCs/>
                <w:sz w:val="20"/>
                <w:szCs w:val="20"/>
              </w:rPr>
            </w:pPr>
            <w:r w:rsidRPr="00313AE5">
              <w:rPr>
                <w:rFonts w:hint="eastAs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426" w:type="dxa"/>
            <w:vAlign w:val="center"/>
          </w:tcPr>
          <w:p w14:paraId="593B4245" w14:textId="6EFF1CF7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color w:val="70AD47" w:themeColor="accent6"/>
                <w:sz w:val="28"/>
                <w:szCs w:val="28"/>
              </w:rPr>
            </w:pPr>
          </w:p>
        </w:tc>
      </w:tr>
      <w:tr w:rsidR="00CB05AD" w:rsidRPr="00715ED2" w14:paraId="0A8917F6" w14:textId="77777777" w:rsidTr="009F1611">
        <w:trPr>
          <w:trHeight w:val="902"/>
        </w:trPr>
        <w:tc>
          <w:tcPr>
            <w:tcW w:w="701" w:type="dxa"/>
            <w:vAlign w:val="center"/>
          </w:tcPr>
          <w:p w14:paraId="74D9AB76" w14:textId="77777777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b/>
                <w:bCs/>
                <w:sz w:val="20"/>
                <w:szCs w:val="20"/>
              </w:rPr>
            </w:pPr>
            <w:r w:rsidRPr="00313AE5">
              <w:rPr>
                <w:rFonts w:hint="eastAsi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426" w:type="dxa"/>
            <w:vAlign w:val="center"/>
          </w:tcPr>
          <w:p w14:paraId="5D93CF6B" w14:textId="4C073421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color w:val="70AD47" w:themeColor="accent6"/>
                <w:sz w:val="28"/>
                <w:szCs w:val="28"/>
              </w:rPr>
            </w:pPr>
          </w:p>
        </w:tc>
      </w:tr>
      <w:tr w:rsidR="00CB05AD" w:rsidRPr="00715ED2" w14:paraId="73C43E3C" w14:textId="77777777" w:rsidTr="009F1611">
        <w:trPr>
          <w:trHeight w:val="902"/>
        </w:trPr>
        <w:tc>
          <w:tcPr>
            <w:tcW w:w="701" w:type="dxa"/>
            <w:vAlign w:val="center"/>
          </w:tcPr>
          <w:p w14:paraId="4868F4E9" w14:textId="46976D53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426" w:type="dxa"/>
            <w:vAlign w:val="center"/>
          </w:tcPr>
          <w:p w14:paraId="7D885F7D" w14:textId="4B67AE54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color w:val="70AD47" w:themeColor="accent6"/>
                <w:sz w:val="28"/>
                <w:szCs w:val="28"/>
              </w:rPr>
            </w:pPr>
          </w:p>
        </w:tc>
      </w:tr>
      <w:tr w:rsidR="00CB05AD" w:rsidRPr="00715ED2" w14:paraId="2D663F4E" w14:textId="77777777" w:rsidTr="009F1611">
        <w:trPr>
          <w:trHeight w:val="1174"/>
        </w:trPr>
        <w:tc>
          <w:tcPr>
            <w:tcW w:w="701" w:type="dxa"/>
            <w:vAlign w:val="center"/>
          </w:tcPr>
          <w:p w14:paraId="4A947F81" w14:textId="77777777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b/>
                <w:bCs/>
                <w:sz w:val="20"/>
                <w:szCs w:val="20"/>
              </w:rPr>
            </w:pPr>
            <w:r w:rsidRPr="00313AE5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26" w:type="dxa"/>
            <w:vAlign w:val="center"/>
          </w:tcPr>
          <w:p w14:paraId="3DEC4D82" w14:textId="6397AC46" w:rsidR="00CB05AD" w:rsidRPr="00313AE5" w:rsidRDefault="00CB05AD" w:rsidP="00CB05AD">
            <w:pPr>
              <w:pStyle w:val="BodyText"/>
              <w:framePr w:wrap="auto" w:vAnchor="margin" w:yAlign="inline"/>
              <w:jc w:val="center"/>
              <w:rPr>
                <w:color w:val="70AD47" w:themeColor="accent6"/>
                <w:sz w:val="28"/>
                <w:szCs w:val="28"/>
              </w:rPr>
            </w:pPr>
          </w:p>
        </w:tc>
      </w:tr>
    </w:tbl>
    <w:p w14:paraId="279FF557" w14:textId="77777777" w:rsidR="004950AA" w:rsidRDefault="004950AA" w:rsidP="006627FC">
      <w:pPr>
        <w:pStyle w:val="BodyText"/>
        <w:framePr w:w="1021" w:h="9316" w:hRule="exact" w:wrap="around" w:hAnchor="page" w:x="8431" w:y="335"/>
      </w:pPr>
    </w:p>
    <w:p w14:paraId="5A46BE78" w14:textId="77777777" w:rsidR="001E2EBF" w:rsidRPr="001E2EBF" w:rsidRDefault="001E2EBF" w:rsidP="004950AA">
      <w:pPr>
        <w:spacing w:line="360" w:lineRule="auto"/>
        <w:ind w:right="2561"/>
        <w:rPr>
          <w:b/>
          <w:bCs/>
          <w:noProof/>
          <w:sz w:val="20"/>
          <w:szCs w:val="18"/>
        </w:rPr>
      </w:pPr>
      <w:r w:rsidRPr="001E2EBF">
        <w:rPr>
          <w:b/>
          <w:bCs/>
          <w:noProof/>
          <w:sz w:val="20"/>
          <w:szCs w:val="18"/>
        </w:rPr>
        <w:t>INSTRUCTION</w:t>
      </w:r>
    </w:p>
    <w:p w14:paraId="6705EDB7" w14:textId="77777777" w:rsidR="00F825DD" w:rsidRPr="001E2EBF" w:rsidRDefault="001E2EBF" w:rsidP="004950AA">
      <w:pPr>
        <w:pStyle w:val="ListParagraph"/>
        <w:numPr>
          <w:ilvl w:val="3"/>
          <w:numId w:val="12"/>
        </w:numPr>
        <w:spacing w:before="0"/>
        <w:ind w:right="2561"/>
        <w:contextualSpacing/>
        <w:rPr>
          <w:noProof/>
          <w:sz w:val="20"/>
          <w:szCs w:val="18"/>
        </w:rPr>
      </w:pPr>
      <w:r w:rsidRPr="001E2EBF">
        <w:rPr>
          <w:noProof/>
          <w:sz w:val="20"/>
          <w:szCs w:val="18"/>
        </w:rPr>
        <w:t xml:space="preserve">Answer </w:t>
      </w:r>
      <w:r w:rsidRPr="00784222">
        <w:rPr>
          <w:b/>
          <w:bCs/>
          <w:noProof/>
          <w:sz w:val="20"/>
          <w:szCs w:val="18"/>
        </w:rPr>
        <w:t>all</w:t>
      </w:r>
      <w:r w:rsidRPr="001E2EBF">
        <w:rPr>
          <w:noProof/>
          <w:sz w:val="20"/>
          <w:szCs w:val="18"/>
        </w:rPr>
        <w:t xml:space="preserve"> questions.</w:t>
      </w:r>
    </w:p>
    <w:p w14:paraId="0A5CB75A" w14:textId="789E4617" w:rsidR="001E2EBF" w:rsidRPr="00192AE8" w:rsidRDefault="001E2EBF" w:rsidP="004950AA">
      <w:pPr>
        <w:pStyle w:val="ListParagraph"/>
        <w:numPr>
          <w:ilvl w:val="3"/>
          <w:numId w:val="12"/>
        </w:numPr>
        <w:ind w:right="2561"/>
        <w:contextualSpacing/>
        <w:rPr>
          <w:noProof/>
          <w:sz w:val="20"/>
          <w:szCs w:val="18"/>
        </w:rPr>
      </w:pPr>
      <w:r w:rsidRPr="001E2EBF">
        <w:rPr>
          <w:noProof/>
          <w:sz w:val="20"/>
          <w:szCs w:val="18"/>
        </w:rPr>
        <w:t>Use a black or dark blue pen. You may use a</w:t>
      </w:r>
      <w:r w:rsidR="00192AE8">
        <w:rPr>
          <w:rFonts w:hint="eastAsia"/>
          <w:noProof/>
          <w:sz w:val="20"/>
          <w:szCs w:val="18"/>
        </w:rPr>
        <w:t>n HB</w:t>
      </w:r>
      <w:r w:rsidRPr="001E2EBF">
        <w:rPr>
          <w:noProof/>
          <w:sz w:val="20"/>
          <w:szCs w:val="18"/>
        </w:rPr>
        <w:t xml:space="preserve"> pencil for any diagrams or graphs.</w:t>
      </w:r>
    </w:p>
    <w:p w14:paraId="29735A44" w14:textId="59CF422F" w:rsidR="00192AE8" w:rsidRDefault="00192AE8" w:rsidP="004950AA">
      <w:pPr>
        <w:pStyle w:val="ListParagraph"/>
        <w:numPr>
          <w:ilvl w:val="3"/>
          <w:numId w:val="12"/>
        </w:numPr>
        <w:ind w:right="2561"/>
        <w:contextualSpacing/>
        <w:rPr>
          <w:noProof/>
          <w:sz w:val="20"/>
          <w:szCs w:val="18"/>
        </w:rPr>
      </w:pPr>
      <w:r>
        <w:rPr>
          <w:rFonts w:hint="eastAsia"/>
          <w:noProof/>
          <w:sz w:val="20"/>
          <w:szCs w:val="18"/>
        </w:rPr>
        <w:t>Write your name and class number in the box at the top of the page.</w:t>
      </w:r>
    </w:p>
    <w:p w14:paraId="21F2AE3F" w14:textId="496F0A03" w:rsidR="001F3E1A" w:rsidRPr="001F3E1A" w:rsidRDefault="001F3E1A" w:rsidP="004950AA">
      <w:pPr>
        <w:pStyle w:val="ListParagraph"/>
        <w:numPr>
          <w:ilvl w:val="3"/>
          <w:numId w:val="12"/>
        </w:numPr>
        <w:ind w:right="2561"/>
        <w:contextualSpacing/>
        <w:rPr>
          <w:noProof/>
          <w:sz w:val="20"/>
          <w:szCs w:val="18"/>
        </w:rPr>
      </w:pPr>
      <w:r w:rsidRPr="001F3E1A">
        <w:rPr>
          <w:noProof/>
          <w:sz w:val="20"/>
          <w:szCs w:val="18"/>
        </w:rPr>
        <w:t>Write your answer</w:t>
      </w:r>
      <w:r w:rsidR="00881BFE">
        <w:rPr>
          <w:noProof/>
          <w:sz w:val="20"/>
          <w:szCs w:val="18"/>
        </w:rPr>
        <w:t>s</w:t>
      </w:r>
      <w:r w:rsidRPr="001F3E1A">
        <w:rPr>
          <w:noProof/>
          <w:sz w:val="20"/>
          <w:szCs w:val="18"/>
        </w:rPr>
        <w:t xml:space="preserve"> to </w:t>
      </w:r>
      <w:r w:rsidR="00192AE8">
        <w:rPr>
          <w:rFonts w:hint="eastAsia"/>
          <w:noProof/>
          <w:sz w:val="20"/>
          <w:szCs w:val="18"/>
        </w:rPr>
        <w:t xml:space="preserve">each </w:t>
      </w:r>
      <w:r w:rsidR="00F92375">
        <w:rPr>
          <w:noProof/>
          <w:sz w:val="20"/>
          <w:szCs w:val="18"/>
        </w:rPr>
        <w:t>question</w:t>
      </w:r>
      <w:r w:rsidR="00192AE8">
        <w:rPr>
          <w:rFonts w:hint="eastAsia"/>
          <w:noProof/>
          <w:sz w:val="20"/>
          <w:szCs w:val="18"/>
        </w:rPr>
        <w:t xml:space="preserve"> </w:t>
      </w:r>
      <w:r w:rsidRPr="001F3E1A">
        <w:rPr>
          <w:noProof/>
          <w:sz w:val="20"/>
          <w:szCs w:val="18"/>
        </w:rPr>
        <w:t>in the space provided.</w:t>
      </w:r>
    </w:p>
    <w:p w14:paraId="7613635A" w14:textId="77777777" w:rsidR="001E2EBF" w:rsidRPr="001E2EBF" w:rsidRDefault="001E2EBF" w:rsidP="004950AA">
      <w:pPr>
        <w:pStyle w:val="ListParagraph"/>
        <w:numPr>
          <w:ilvl w:val="3"/>
          <w:numId w:val="12"/>
        </w:numPr>
        <w:ind w:right="2561"/>
        <w:contextualSpacing/>
        <w:rPr>
          <w:noProof/>
          <w:sz w:val="20"/>
          <w:szCs w:val="20"/>
        </w:rPr>
      </w:pPr>
      <w:r w:rsidRPr="001E2EBF">
        <w:rPr>
          <w:noProof/>
          <w:sz w:val="20"/>
          <w:szCs w:val="20"/>
        </w:rPr>
        <w:t xml:space="preserve">Do </w:t>
      </w:r>
      <w:r w:rsidRPr="001E2EBF">
        <w:rPr>
          <w:b/>
          <w:bCs/>
          <w:noProof/>
          <w:sz w:val="20"/>
          <w:szCs w:val="20"/>
        </w:rPr>
        <w:t>not</w:t>
      </w:r>
      <w:r w:rsidRPr="001E2EBF">
        <w:rPr>
          <w:noProof/>
          <w:sz w:val="20"/>
          <w:szCs w:val="20"/>
        </w:rPr>
        <w:t xml:space="preserve"> use an erasable pen</w:t>
      </w:r>
      <w:r w:rsidR="003406E1">
        <w:rPr>
          <w:noProof/>
          <w:sz w:val="20"/>
          <w:szCs w:val="20"/>
        </w:rPr>
        <w:t xml:space="preserve">, </w:t>
      </w:r>
      <w:r w:rsidRPr="001E2EBF">
        <w:rPr>
          <w:noProof/>
          <w:sz w:val="20"/>
          <w:szCs w:val="20"/>
        </w:rPr>
        <w:t>correction fluid</w:t>
      </w:r>
      <w:r w:rsidR="003406E1">
        <w:rPr>
          <w:noProof/>
          <w:sz w:val="20"/>
          <w:szCs w:val="20"/>
        </w:rPr>
        <w:t xml:space="preserve"> or tape</w:t>
      </w:r>
      <w:r w:rsidRPr="001E2EBF">
        <w:rPr>
          <w:noProof/>
          <w:sz w:val="20"/>
          <w:szCs w:val="20"/>
        </w:rPr>
        <w:t>.</w:t>
      </w:r>
    </w:p>
    <w:p w14:paraId="60D763F0" w14:textId="77777777" w:rsidR="001E2EBF" w:rsidRPr="001E2EBF" w:rsidRDefault="001E2EBF" w:rsidP="004950AA">
      <w:pPr>
        <w:pStyle w:val="ListParagraph"/>
        <w:numPr>
          <w:ilvl w:val="3"/>
          <w:numId w:val="12"/>
        </w:numPr>
        <w:ind w:right="2561"/>
        <w:contextualSpacing/>
        <w:rPr>
          <w:noProof/>
          <w:sz w:val="20"/>
          <w:szCs w:val="20"/>
        </w:rPr>
      </w:pPr>
      <w:r w:rsidRPr="001E2EBF">
        <w:rPr>
          <w:noProof/>
          <w:sz w:val="20"/>
          <w:szCs w:val="20"/>
        </w:rPr>
        <w:t>You may use a calculator.</w:t>
      </w:r>
    </w:p>
    <w:p w14:paraId="4221CBEC" w14:textId="77777777" w:rsidR="001E2EBF" w:rsidRPr="001E2EBF" w:rsidRDefault="001E2EBF" w:rsidP="004950AA">
      <w:pPr>
        <w:pStyle w:val="ListParagraph"/>
        <w:numPr>
          <w:ilvl w:val="3"/>
          <w:numId w:val="12"/>
        </w:numPr>
        <w:ind w:right="2561"/>
        <w:contextualSpacing/>
        <w:rPr>
          <w:noProof/>
          <w:sz w:val="20"/>
          <w:szCs w:val="20"/>
        </w:rPr>
      </w:pPr>
      <w:r w:rsidRPr="001E2EBF">
        <w:rPr>
          <w:noProof/>
          <w:sz w:val="20"/>
          <w:szCs w:val="20"/>
        </w:rPr>
        <w:t>You should show all your working and use appropriate units.</w:t>
      </w:r>
    </w:p>
    <w:p w14:paraId="2598FF7E" w14:textId="4959AA7A" w:rsidR="001E2EBF" w:rsidRPr="001F3E1A" w:rsidRDefault="001E2EBF" w:rsidP="004950AA">
      <w:pPr>
        <w:pStyle w:val="ListParagraph"/>
        <w:numPr>
          <w:ilvl w:val="3"/>
          <w:numId w:val="12"/>
        </w:numPr>
        <w:ind w:right="2561"/>
        <w:contextualSpacing/>
        <w:rPr>
          <w:noProof/>
          <w:sz w:val="20"/>
          <w:szCs w:val="20"/>
        </w:rPr>
      </w:pPr>
      <w:r w:rsidRPr="001E2EBF">
        <w:rPr>
          <w:noProof/>
          <w:sz w:val="20"/>
          <w:szCs w:val="20"/>
        </w:rPr>
        <w:t xml:space="preserve">Take the weight of 1.0 kg to be </w:t>
      </w:r>
      <w:r w:rsidR="00384840">
        <w:rPr>
          <w:noProof/>
          <w:sz w:val="20"/>
          <w:szCs w:val="20"/>
        </w:rPr>
        <w:t>9.8</w:t>
      </w:r>
      <w:r w:rsidRPr="001E2EBF">
        <w:rPr>
          <w:noProof/>
          <w:sz w:val="20"/>
          <w:szCs w:val="20"/>
        </w:rPr>
        <w:t xml:space="preserve"> N (acceleration of free fall = </w:t>
      </w:r>
      <w:r w:rsidR="00384840">
        <w:rPr>
          <w:noProof/>
          <w:sz w:val="20"/>
          <w:szCs w:val="20"/>
        </w:rPr>
        <w:t>9.8</w:t>
      </w:r>
      <w:r w:rsidRPr="001E2EBF">
        <w:rPr>
          <w:noProof/>
          <w:sz w:val="20"/>
          <w:szCs w:val="20"/>
        </w:rPr>
        <w:t xml:space="preserve"> m</w:t>
      </w:r>
      <w:r w:rsidR="004950AA">
        <w:rPr>
          <w:rFonts w:hint="eastAsia"/>
          <w:noProof/>
          <w:sz w:val="20"/>
          <w:szCs w:val="20"/>
        </w:rPr>
        <w:t xml:space="preserve"> </w:t>
      </w:r>
      <w:r w:rsidRPr="001E2EBF">
        <w:rPr>
          <w:noProof/>
          <w:sz w:val="20"/>
          <w:szCs w:val="20"/>
        </w:rPr>
        <w:t>/</w:t>
      </w:r>
      <w:r w:rsidR="004950AA">
        <w:rPr>
          <w:rFonts w:hint="eastAsia"/>
          <w:noProof/>
          <w:sz w:val="20"/>
          <w:szCs w:val="20"/>
        </w:rPr>
        <w:t xml:space="preserve"> </w:t>
      </w:r>
      <w:r w:rsidRPr="001E2EBF">
        <w:rPr>
          <w:noProof/>
          <w:sz w:val="20"/>
          <w:szCs w:val="20"/>
        </w:rPr>
        <w:t>s</w:t>
      </w:r>
      <w:r w:rsidRPr="001E2EBF">
        <w:rPr>
          <w:noProof/>
          <w:sz w:val="20"/>
          <w:szCs w:val="20"/>
          <w:vertAlign w:val="superscript"/>
        </w:rPr>
        <w:t>2</w:t>
      </w:r>
      <w:r w:rsidRPr="001E2EBF">
        <w:rPr>
          <w:noProof/>
          <w:sz w:val="20"/>
          <w:szCs w:val="20"/>
        </w:rPr>
        <w:t>).</w:t>
      </w:r>
    </w:p>
    <w:p w14:paraId="000EFB73" w14:textId="77777777" w:rsidR="00192AE8" w:rsidRDefault="00192AE8" w:rsidP="004950AA">
      <w:pPr>
        <w:spacing w:line="360" w:lineRule="auto"/>
        <w:ind w:right="2561"/>
        <w:rPr>
          <w:b/>
          <w:bCs/>
          <w:noProof/>
          <w:sz w:val="20"/>
          <w:szCs w:val="20"/>
        </w:rPr>
      </w:pPr>
    </w:p>
    <w:p w14:paraId="798E47AE" w14:textId="43DFE989" w:rsidR="001E2EBF" w:rsidRPr="001E2EBF" w:rsidRDefault="001E2EBF" w:rsidP="004950AA">
      <w:pPr>
        <w:spacing w:line="360" w:lineRule="auto"/>
        <w:ind w:right="2561"/>
        <w:rPr>
          <w:b/>
          <w:bCs/>
          <w:noProof/>
          <w:sz w:val="20"/>
          <w:szCs w:val="20"/>
        </w:rPr>
      </w:pPr>
      <w:r w:rsidRPr="001E2EBF">
        <w:rPr>
          <w:b/>
          <w:bCs/>
          <w:noProof/>
          <w:sz w:val="20"/>
          <w:szCs w:val="20"/>
        </w:rPr>
        <w:t>INFORMATION</w:t>
      </w:r>
    </w:p>
    <w:p w14:paraId="6260E647" w14:textId="0E11AE0E" w:rsidR="001E2EBF" w:rsidRDefault="001E2EBF" w:rsidP="004950AA">
      <w:pPr>
        <w:pStyle w:val="ListParagraph"/>
        <w:numPr>
          <w:ilvl w:val="0"/>
          <w:numId w:val="13"/>
        </w:numPr>
        <w:spacing w:before="0"/>
        <w:ind w:right="2561"/>
        <w:contextualSpacing/>
        <w:rPr>
          <w:noProof/>
          <w:sz w:val="20"/>
          <w:szCs w:val="20"/>
        </w:rPr>
      </w:pPr>
      <w:r w:rsidRPr="001E2EBF">
        <w:rPr>
          <w:noProof/>
          <w:sz w:val="20"/>
          <w:szCs w:val="20"/>
        </w:rPr>
        <w:t>The total mark for this paper is</w:t>
      </w:r>
      <w:r w:rsidRPr="00A347CE">
        <w:rPr>
          <w:noProof/>
          <w:color w:val="000000" w:themeColor="text1"/>
          <w:sz w:val="20"/>
          <w:szCs w:val="20"/>
        </w:rPr>
        <w:t xml:space="preserve"> </w:t>
      </w:r>
      <w:r w:rsidR="00192AE8" w:rsidRPr="007E7239">
        <w:rPr>
          <w:rFonts w:hint="eastAsia"/>
          <w:noProof/>
          <w:sz w:val="20"/>
          <w:szCs w:val="20"/>
        </w:rPr>
        <w:t>60</w:t>
      </w:r>
      <w:r>
        <w:rPr>
          <w:noProof/>
          <w:sz w:val="20"/>
          <w:szCs w:val="20"/>
        </w:rPr>
        <w:t>.</w:t>
      </w:r>
    </w:p>
    <w:p w14:paraId="3A6F2C9A" w14:textId="77777777" w:rsidR="003F5D5F" w:rsidRDefault="001E2EBF" w:rsidP="004950AA">
      <w:pPr>
        <w:pStyle w:val="ListParagraph"/>
        <w:numPr>
          <w:ilvl w:val="0"/>
          <w:numId w:val="13"/>
        </w:numPr>
        <w:ind w:right="2561"/>
        <w:contextualSpacing/>
        <w:rPr>
          <w:noProof/>
          <w:sz w:val="20"/>
          <w:szCs w:val="20"/>
        </w:rPr>
        <w:sectPr w:rsidR="003F5D5F" w:rsidSect="00EE0EF0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11906" w:h="16838" w:code="9"/>
          <w:pgMar w:top="981" w:right="987" w:bottom="919" w:left="987" w:header="709" w:footer="709" w:gutter="0"/>
          <w:cols w:space="708"/>
          <w:docGrid w:linePitch="360"/>
        </w:sectPr>
      </w:pPr>
      <w:r w:rsidRPr="001E2EBF">
        <w:rPr>
          <w:noProof/>
          <w:sz w:val="20"/>
          <w:szCs w:val="20"/>
        </w:rPr>
        <w:t>The number of marks for each question or part question is shown in brackets [ ]</w:t>
      </w:r>
      <w:r>
        <w:rPr>
          <w:noProof/>
          <w:sz w:val="20"/>
          <w:szCs w:val="20"/>
        </w:rPr>
        <w:t>.</w:t>
      </w:r>
    </w:p>
    <w:p w14:paraId="55756291" w14:textId="36A31177" w:rsidR="00D24430" w:rsidRDefault="00D24430" w:rsidP="00D24430">
      <w:pPr>
        <w:pStyle w:val="Heading1"/>
      </w:pPr>
      <w:commentRangeStart w:id="0"/>
      <w:commentRangeStart w:id="1"/>
      <w:r>
        <w:lastRenderedPageBreak/>
        <w:t xml:space="preserve">A car of mass </w:t>
      </w:r>
      <w:r w:rsidR="00364641" w:rsidRPr="00364641">
        <w:rPr>
          <w:i/>
          <w:iCs/>
        </w:rPr>
        <w:t>m</w:t>
      </w:r>
      <w:r>
        <w:t xml:space="preserve"> is travelling </w:t>
      </w:r>
      <w:commentRangeEnd w:id="0"/>
      <w:r w:rsidR="00FE7A9F">
        <w:rPr>
          <w:rStyle w:val="CommentReference"/>
          <w:sz w:val="22"/>
          <w:szCs w:val="32"/>
        </w:rPr>
        <w:commentReference w:id="0"/>
      </w:r>
      <w:commentRangeEnd w:id="1"/>
      <w:r w:rsidR="009D05E7">
        <w:rPr>
          <w:rStyle w:val="CommentReference"/>
          <w:sz w:val="22"/>
          <w:szCs w:val="32"/>
        </w:rPr>
        <w:commentReference w:id="1"/>
      </w:r>
      <w:r>
        <w:t xml:space="preserve">along a straight, horizontal road at a constant speed </w:t>
      </w:r>
      <w:r w:rsidR="00364641" w:rsidRPr="00364641">
        <w:rPr>
          <w:i/>
          <w:iCs/>
        </w:rPr>
        <w:t>v</w:t>
      </w:r>
      <w:r>
        <w:t>.</w:t>
      </w:r>
      <w:r>
        <w:rPr>
          <w:rFonts w:hint="eastAsia"/>
        </w:rPr>
        <w:t xml:space="preserve"> </w:t>
      </w:r>
    </w:p>
    <w:p w14:paraId="34B62239" w14:textId="7982AA34" w:rsidR="00D24430" w:rsidRDefault="00D24430" w:rsidP="00B14D16">
      <w:pPr>
        <w:ind w:left="567"/>
      </w:pPr>
      <w:r>
        <w:t xml:space="preserve">At time </w:t>
      </w:r>
      <w:r w:rsidR="00364641" w:rsidRPr="00364641">
        <w:rPr>
          <w:i/>
          <w:iCs/>
        </w:rPr>
        <w:t>t</w:t>
      </w:r>
      <w:r>
        <w:t xml:space="preserve"> = 0, the driver of the car sees an obstruction in the road ahead of the car and applies the</w:t>
      </w:r>
      <w:r>
        <w:rPr>
          <w:rFonts w:hint="eastAsia"/>
        </w:rPr>
        <w:t xml:space="preserve"> </w:t>
      </w:r>
      <w:r>
        <w:t>brakes.</w:t>
      </w:r>
    </w:p>
    <w:p w14:paraId="40D36A1F" w14:textId="62036179" w:rsidR="00A4074C" w:rsidRDefault="00D24430" w:rsidP="00B14D16">
      <w:pPr>
        <w:ind w:left="567"/>
      </w:pPr>
      <w:r>
        <w:t xml:space="preserve">The car does not begin to decelerate at </w:t>
      </w:r>
      <w:r w:rsidR="00364641" w:rsidRPr="00364641">
        <w:rPr>
          <w:i/>
          <w:iCs/>
        </w:rPr>
        <w:t xml:space="preserve">t </w:t>
      </w:r>
      <w:r>
        <w:t>= 0.</w:t>
      </w:r>
    </w:p>
    <w:p w14:paraId="4B7DA2CC" w14:textId="5D48DD23" w:rsidR="001F2CC2" w:rsidRDefault="001F2CC2" w:rsidP="00B14D16">
      <w:pPr>
        <w:ind w:left="567"/>
      </w:pPr>
      <w:r w:rsidRPr="007F6577">
        <w:rPr>
          <w:b/>
          <w:bCs/>
        </w:rPr>
        <w:fldChar w:fldCharType="begin"/>
      </w:r>
      <w:r w:rsidRPr="007F6577">
        <w:rPr>
          <w:b/>
          <w:bCs/>
        </w:rPr>
        <w:instrText xml:space="preserve"> LISTNUM  cie \l 2 \s 1 </w:instrText>
      </w:r>
      <w:r w:rsidRPr="007F6577">
        <w:rPr>
          <w:b/>
          <w:bCs/>
        </w:rPr>
        <w:fldChar w:fldCharType="end"/>
      </w:r>
      <w:r>
        <w:rPr>
          <w:b/>
          <w:bCs/>
        </w:rPr>
        <w:tab/>
      </w:r>
      <w:r w:rsidRPr="001F2CC2">
        <w:t xml:space="preserve">Explain what is meant by </w:t>
      </w:r>
      <w:r w:rsidRPr="00BC5D74">
        <w:rPr>
          <w:i/>
          <w:iCs/>
        </w:rPr>
        <w:t>deceleration</w:t>
      </w:r>
      <w:r w:rsidRPr="001F2CC2">
        <w:t>.</w:t>
      </w:r>
    </w:p>
    <w:p w14:paraId="21C73ACC" w14:textId="6500E916" w:rsidR="002D2BB6" w:rsidRPr="00CB05AD" w:rsidRDefault="00CF6D84" w:rsidP="00CB05AD">
      <w:pPr>
        <w:pStyle w:val="Answerlines"/>
        <w:tabs>
          <w:tab w:val="clear" w:pos="1701"/>
        </w:tabs>
      </w:pPr>
      <w:r w:rsidRPr="00CB05AD">
        <w:tab/>
      </w:r>
    </w:p>
    <w:p w14:paraId="36CFB5F3" w14:textId="76D4DE0E" w:rsidR="001F2CC2" w:rsidRPr="00CB05AD" w:rsidRDefault="00CB05AD" w:rsidP="00CB05AD">
      <w:pPr>
        <w:pStyle w:val="Answerlines"/>
        <w:tabs>
          <w:tab w:val="clear" w:pos="1701"/>
        </w:tabs>
      </w:pPr>
      <w:r w:rsidRPr="00CB05AD">
        <w:tab/>
      </w:r>
      <w:r w:rsidR="001F2CC2" w:rsidRPr="00CB05AD">
        <w:rPr>
          <w:rFonts w:hint="eastAsia"/>
        </w:rPr>
        <w:t>[</w:t>
      </w:r>
      <w:r w:rsidR="006627FC">
        <w:rPr>
          <w:rFonts w:hint="eastAsia"/>
        </w:rPr>
        <w:t>2</w:t>
      </w:r>
      <w:r w:rsidR="001F2CC2" w:rsidRPr="00CB05AD">
        <w:rPr>
          <w:rFonts w:hint="eastAsia"/>
        </w:rPr>
        <w:t>]</w:t>
      </w:r>
    </w:p>
    <w:p w14:paraId="1B212FB6" w14:textId="63120356" w:rsidR="001459D1" w:rsidRDefault="00E36462" w:rsidP="00CB05AD">
      <w:pPr>
        <w:ind w:left="567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2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 w:rsidR="002D2BB6">
        <w:rPr>
          <w:b/>
          <w:bCs/>
        </w:rPr>
        <w:tab/>
      </w:r>
      <w:r w:rsidR="00904B0C" w:rsidRPr="00904B0C">
        <w:t xml:space="preserve">Suggest one reason why the car does not begin to decelerate at </w:t>
      </w:r>
      <w:r w:rsidR="00364641" w:rsidRPr="00364641">
        <w:rPr>
          <w:i/>
          <w:iCs/>
        </w:rPr>
        <w:t>t</w:t>
      </w:r>
      <w:r w:rsidR="00904B0C" w:rsidRPr="00904B0C">
        <w:t xml:space="preserve"> = 0.</w:t>
      </w:r>
    </w:p>
    <w:p w14:paraId="7192E0D9" w14:textId="77777777" w:rsidR="00CB05AD" w:rsidRDefault="001459D1" w:rsidP="00CB05AD">
      <w:pPr>
        <w:pStyle w:val="Answerlines"/>
        <w:tabs>
          <w:tab w:val="clear" w:pos="1701"/>
        </w:tabs>
      </w:pPr>
      <w:r w:rsidRPr="00CF6D84">
        <w:tab/>
      </w:r>
    </w:p>
    <w:p w14:paraId="7E7925CA" w14:textId="2AC8D3E1" w:rsidR="00A844CB" w:rsidRPr="00CF6D84" w:rsidRDefault="00CB05AD" w:rsidP="00CB05AD">
      <w:pPr>
        <w:pStyle w:val="Answerlines"/>
        <w:tabs>
          <w:tab w:val="clear" w:pos="1701"/>
        </w:tabs>
      </w:pPr>
      <w:r>
        <w:tab/>
      </w:r>
      <w:r w:rsidR="00A844CB" w:rsidRPr="00CF6D84">
        <w:rPr>
          <w:rFonts w:hint="eastAsia"/>
        </w:rPr>
        <w:t>[</w:t>
      </w:r>
      <w:r w:rsidR="00AB0B20" w:rsidRPr="00CF6D84">
        <w:rPr>
          <w:rFonts w:hint="eastAsia"/>
        </w:rPr>
        <w:t>1</w:t>
      </w:r>
      <w:r w:rsidR="00A844CB" w:rsidRPr="00CF6D84">
        <w:rPr>
          <w:rFonts w:hint="eastAsia"/>
        </w:rPr>
        <w:t>]</w:t>
      </w:r>
    </w:p>
    <w:p w14:paraId="11747EC8" w14:textId="0D365EB6" w:rsidR="001F2CC2" w:rsidRDefault="00BD64DC" w:rsidP="00B14D16">
      <w:pPr>
        <w:ind w:left="567"/>
      </w:pPr>
      <w:r w:rsidRPr="005721D4">
        <w:rPr>
          <w:b/>
          <w:bCs/>
        </w:rPr>
        <w:fldChar w:fldCharType="begin"/>
      </w:r>
      <w:r w:rsidRPr="005721D4">
        <w:rPr>
          <w:b/>
          <w:bCs/>
        </w:rPr>
        <w:instrText xml:space="preserve"> LISTNUM  cie \l 2 </w:instrText>
      </w:r>
      <w:r w:rsidRPr="005721D4">
        <w:rPr>
          <w:b/>
          <w:bCs/>
        </w:rPr>
        <w:fldChar w:fldCharType="separate"/>
      </w:r>
      <w:r w:rsidRPr="005721D4">
        <w:rPr>
          <w:b/>
          <w:bCs/>
        </w:rPr>
        <w:fldChar w:fldCharType="end"/>
      </w:r>
      <w:r w:rsidR="005721D4" w:rsidRPr="005721D4">
        <w:tab/>
      </w:r>
      <w:r>
        <w:fldChar w:fldCharType="begin"/>
      </w:r>
      <w:r>
        <w:instrText xml:space="preserve"> REF _Ref212383605 \h </w:instrText>
      </w:r>
      <w:r>
        <w:fldChar w:fldCharType="separate"/>
      </w:r>
      <w:r w:rsidR="006A47F6">
        <w:t xml:space="preserve">Fig. </w:t>
      </w:r>
      <w:r w:rsidR="006A47F6">
        <w:rPr>
          <w:noProof/>
        </w:rPr>
        <w:t>1</w:t>
      </w:r>
      <w:r w:rsidR="006A47F6">
        <w:t>.</w:t>
      </w:r>
      <w:r w:rsidR="006A47F6">
        <w:rPr>
          <w:noProof/>
        </w:rPr>
        <w:t>1</w:t>
      </w:r>
      <w:r>
        <w:fldChar w:fldCharType="end"/>
      </w:r>
      <w:r w:rsidR="005721D4" w:rsidRPr="005721D4">
        <w:t xml:space="preserve"> is the distance–time graph for the car from </w:t>
      </w:r>
      <w:r w:rsidR="00364641" w:rsidRPr="00364641">
        <w:rPr>
          <w:i/>
          <w:iCs/>
        </w:rPr>
        <w:t>t</w:t>
      </w:r>
      <w:r w:rsidR="005721D4" w:rsidRPr="005721D4">
        <w:t xml:space="preserve"> = 0.</w:t>
      </w:r>
    </w:p>
    <w:p w14:paraId="214BEA4F" w14:textId="77777777" w:rsidR="00BD64DC" w:rsidRDefault="004D5811" w:rsidP="007C269F">
      <w:pPr>
        <w:keepNext/>
        <w:ind w:left="567"/>
        <w:jc w:val="center"/>
      </w:pPr>
      <w:r w:rsidRPr="004D5811">
        <w:rPr>
          <w:noProof/>
        </w:rPr>
        <w:drawing>
          <wp:inline distT="0" distB="0" distL="0" distR="0" wp14:anchorId="295212E2" wp14:editId="5E29635C">
            <wp:extent cx="4689467" cy="2600696"/>
            <wp:effectExtent l="0" t="0" r="0" b="9525"/>
            <wp:docPr id="170747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74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827" cy="262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D353" w14:textId="1550B69C" w:rsidR="005721D4" w:rsidRDefault="00BD64DC" w:rsidP="007C269F">
      <w:pPr>
        <w:pStyle w:val="Caption"/>
        <w:ind w:left="567"/>
        <w:jc w:val="center"/>
      </w:pPr>
      <w:bookmarkStart w:id="2" w:name="_Ref212383605"/>
      <w:r>
        <w:t xml:space="preserve">Fig. </w:t>
      </w:r>
      <w:fldSimple w:instr=" STYLEREF 1 \s ">
        <w:r w:rsidR="006A47F6">
          <w:rPr>
            <w:noProof/>
          </w:rPr>
          <w:t>1</w:t>
        </w:r>
      </w:fldSimple>
      <w:r w:rsidR="00D90754">
        <w:t>.</w:t>
      </w:r>
      <w:fldSimple w:instr=" SEQ Fig. \* ARABIC \s 1 ">
        <w:r w:rsidR="006A47F6">
          <w:rPr>
            <w:noProof/>
          </w:rPr>
          <w:t>1</w:t>
        </w:r>
      </w:fldSimple>
      <w:bookmarkEnd w:id="2"/>
    </w:p>
    <w:p w14:paraId="1FCE6253" w14:textId="7F397AE5" w:rsidR="00435C01" w:rsidRDefault="00BD64DC" w:rsidP="00BD64DC">
      <w:pPr>
        <w:ind w:left="1134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3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>
        <w:rPr>
          <w:b/>
          <w:bCs/>
        </w:rPr>
        <w:tab/>
      </w:r>
      <w:r w:rsidRPr="00BD64DC">
        <w:t>State the property of a distance–time graph that corresponds to speed.</w:t>
      </w:r>
    </w:p>
    <w:p w14:paraId="77719B8C" w14:textId="7294587E" w:rsidR="002105DF" w:rsidRDefault="002105DF" w:rsidP="00603CD4">
      <w:pPr>
        <w:pStyle w:val="Answerlines"/>
        <w:ind w:left="1701"/>
      </w:pPr>
      <w:r>
        <w:tab/>
      </w:r>
      <w:r>
        <w:rPr>
          <w:rFonts w:hint="eastAsia"/>
        </w:rPr>
        <w:t>[1]</w:t>
      </w:r>
    </w:p>
    <w:p w14:paraId="0E69B7A3" w14:textId="2AE84CF7" w:rsidR="002105DF" w:rsidRDefault="002105DF" w:rsidP="002105DF">
      <w:pPr>
        <w:ind w:left="1134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3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>
        <w:rPr>
          <w:b/>
          <w:bCs/>
        </w:rPr>
        <w:tab/>
      </w:r>
      <w:r w:rsidR="00C06664" w:rsidRPr="00C06664">
        <w:t xml:space="preserve">Using </w:t>
      </w:r>
      <w:r w:rsidR="00C06664">
        <w:fldChar w:fldCharType="begin"/>
      </w:r>
      <w:r w:rsidR="00C06664">
        <w:instrText xml:space="preserve"> REF _Ref212383605 \h </w:instrText>
      </w:r>
      <w:r w:rsidR="00C06664">
        <w:fldChar w:fldCharType="separate"/>
      </w:r>
      <w:r w:rsidR="006A47F6">
        <w:t xml:space="preserve">Fig. </w:t>
      </w:r>
      <w:r w:rsidR="006A47F6">
        <w:rPr>
          <w:noProof/>
        </w:rPr>
        <w:t>1</w:t>
      </w:r>
      <w:r w:rsidR="006A47F6">
        <w:t>.</w:t>
      </w:r>
      <w:r w:rsidR="006A47F6">
        <w:rPr>
          <w:noProof/>
        </w:rPr>
        <w:t>1</w:t>
      </w:r>
      <w:r w:rsidR="00C06664">
        <w:fldChar w:fldCharType="end"/>
      </w:r>
      <w:r w:rsidR="00C06664" w:rsidRPr="00C06664">
        <w:t xml:space="preserve">, determine the initial speed </w:t>
      </w:r>
      <w:r w:rsidR="00BD4AD4" w:rsidRPr="00BD4AD4">
        <w:rPr>
          <w:i/>
          <w:iCs/>
        </w:rPr>
        <w:t>v</w:t>
      </w:r>
      <w:r w:rsidR="00C06664" w:rsidRPr="00C06664">
        <w:t xml:space="preserve"> of the car.</w:t>
      </w:r>
    </w:p>
    <w:p w14:paraId="78DDF878" w14:textId="77777777" w:rsidR="002105DF" w:rsidRDefault="002105DF" w:rsidP="00603CD4">
      <w:pPr>
        <w:pStyle w:val="Answerlines"/>
      </w:pPr>
    </w:p>
    <w:p w14:paraId="36D8D4C6" w14:textId="77777777" w:rsidR="00474A9B" w:rsidRDefault="00474A9B" w:rsidP="00603CD4">
      <w:pPr>
        <w:pStyle w:val="Answerlines"/>
      </w:pPr>
    </w:p>
    <w:p w14:paraId="67B1CAA4" w14:textId="77777777" w:rsidR="00474A9B" w:rsidRDefault="00474A9B" w:rsidP="00603CD4">
      <w:pPr>
        <w:pStyle w:val="Answerlines"/>
      </w:pPr>
    </w:p>
    <w:p w14:paraId="3C69FDB1" w14:textId="77777777" w:rsidR="00A25CF8" w:rsidRPr="005721D4" w:rsidRDefault="00A25CF8" w:rsidP="00603CD4">
      <w:pPr>
        <w:pStyle w:val="Answerlines"/>
      </w:pPr>
    </w:p>
    <w:p w14:paraId="74AC73B5" w14:textId="77513C78" w:rsidR="007E2D5C" w:rsidRDefault="00BD4AD4" w:rsidP="00BD4AD4">
      <w:pPr>
        <w:pStyle w:val="Answerlines"/>
        <w:ind w:firstLine="4536"/>
      </w:pPr>
      <w:r w:rsidRPr="00BD4AD4">
        <w:rPr>
          <w:rFonts w:hint="eastAsia"/>
          <w:i/>
          <w:iCs/>
        </w:rPr>
        <w:t>v</w:t>
      </w:r>
      <w:r w:rsidR="00A713AA">
        <w:rPr>
          <w:rFonts w:hint="eastAsia"/>
        </w:rPr>
        <w:t xml:space="preserve"> = </w:t>
      </w:r>
      <w:r w:rsidR="00C1501D">
        <w:tab/>
      </w:r>
      <w:r w:rsidR="00C1501D">
        <w:rPr>
          <w:rFonts w:hint="eastAsia"/>
        </w:rPr>
        <w:t>[2]</w:t>
      </w:r>
    </w:p>
    <w:p w14:paraId="2A503594" w14:textId="624C9048" w:rsidR="000B41D6" w:rsidRDefault="007E2D5C" w:rsidP="007E2D5C">
      <w:pPr>
        <w:tabs>
          <w:tab w:val="clear" w:pos="567"/>
          <w:tab w:val="clear" w:pos="1134"/>
          <w:tab w:val="clear" w:pos="9923"/>
        </w:tabs>
        <w:adjustRightInd/>
        <w:snapToGrid/>
        <w:spacing w:before="0" w:after="160" w:line="259" w:lineRule="auto"/>
        <w:jc w:val="left"/>
      </w:pPr>
      <w:r>
        <w:br w:type="page"/>
      </w:r>
    </w:p>
    <w:p w14:paraId="00A4E716" w14:textId="37766950" w:rsidR="003A2B1E" w:rsidRDefault="00F14E75" w:rsidP="00CB05AD">
      <w:pPr>
        <w:ind w:left="1134" w:hanging="567"/>
      </w:pPr>
      <w:r w:rsidRPr="005721D4">
        <w:rPr>
          <w:b/>
          <w:bCs/>
        </w:rPr>
        <w:lastRenderedPageBreak/>
        <w:fldChar w:fldCharType="begin"/>
      </w:r>
      <w:r w:rsidRPr="005721D4">
        <w:rPr>
          <w:b/>
          <w:bCs/>
        </w:rPr>
        <w:instrText xml:space="preserve"> LISTNUM  cie \l 2 </w:instrText>
      </w:r>
      <w:r w:rsidRPr="005721D4">
        <w:rPr>
          <w:b/>
          <w:bCs/>
        </w:rPr>
        <w:fldChar w:fldCharType="separate"/>
      </w:r>
      <w:r w:rsidRPr="005721D4">
        <w:rPr>
          <w:b/>
          <w:bCs/>
        </w:rPr>
        <w:fldChar w:fldCharType="end"/>
      </w:r>
      <w:r w:rsidR="003A2B1E">
        <w:rPr>
          <w:b/>
          <w:bCs/>
        </w:rPr>
        <w:tab/>
      </w:r>
      <w:r w:rsidR="003A2B1E">
        <w:t>When the car is decelerating, there is a constant resistive force</w:t>
      </w:r>
      <w:r w:rsidR="00B93CB5">
        <w:rPr>
          <w:rFonts w:hint="eastAsia"/>
        </w:rPr>
        <w:t xml:space="preserve"> </w:t>
      </w:r>
      <w:r w:rsidR="00B93CB5" w:rsidRPr="00B93CB5">
        <w:rPr>
          <w:rFonts w:hint="eastAsia"/>
          <w:i/>
          <w:iCs/>
        </w:rPr>
        <w:t>F</w:t>
      </w:r>
      <w:r w:rsidR="003A2B1E">
        <w:t xml:space="preserve"> on the car due to the brakes.</w:t>
      </w:r>
    </w:p>
    <w:p w14:paraId="67C73B09" w14:textId="155E4183" w:rsidR="003A2B1E" w:rsidRDefault="003A2B1E" w:rsidP="00CB05AD">
      <w:pPr>
        <w:ind w:left="1134"/>
      </w:pPr>
      <w:r>
        <w:t xml:space="preserve">The deceleration of the car is greater than </w:t>
      </w:r>
      <w:bookmarkStart w:id="3" w:name="OLE_LINK2"/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cs="Arial"/>
                <w:i/>
                <w:sz w:val="28"/>
                <w:szCs w:val="28"/>
              </w:rPr>
              <m:t>F</m:t>
            </m:r>
          </m:num>
          <m:den>
            <m:r>
              <m:rPr>
                <m:nor/>
              </m:rPr>
              <w:rPr>
                <w:rFonts w:cs="Arial"/>
                <w:i/>
                <w:sz w:val="28"/>
                <w:szCs w:val="28"/>
              </w:rPr>
              <m:t>m</m:t>
            </m:r>
          </m:den>
        </m:f>
      </m:oMath>
      <w:r w:rsidRPr="00D60BFD">
        <w:rPr>
          <w:rFonts w:hint="eastAsia"/>
          <w:sz w:val="32"/>
          <w:szCs w:val="32"/>
        </w:rPr>
        <w:t xml:space="preserve"> </w:t>
      </w:r>
      <w:bookmarkEnd w:id="3"/>
      <w:r>
        <w:t xml:space="preserve">and is </w:t>
      </w:r>
      <w:r w:rsidRPr="00235C28">
        <w:rPr>
          <w:b/>
          <w:bCs/>
        </w:rPr>
        <w:t>not</w:t>
      </w:r>
      <w:r>
        <w:t xml:space="preserve"> constant.</w:t>
      </w:r>
    </w:p>
    <w:p w14:paraId="3C42C27E" w14:textId="6130A481" w:rsidR="003A2B1E" w:rsidRDefault="003A2B1E" w:rsidP="00CB05AD">
      <w:pPr>
        <w:ind w:left="1134"/>
      </w:pPr>
      <w:r>
        <w:t>Explain why:</w:t>
      </w:r>
    </w:p>
    <w:p w14:paraId="29D41500" w14:textId="31940AC6" w:rsidR="00F14E75" w:rsidRDefault="00F14E75" w:rsidP="00F14E75">
      <w:pPr>
        <w:ind w:left="1134"/>
        <w:rPr>
          <w:sz w:val="32"/>
          <w:szCs w:val="32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3 \s 1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 w:rsidRPr="00AE4554">
        <w:tab/>
        <w:t xml:space="preserve">the deceleration of the car is greater than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cs="Arial"/>
                <w:i/>
                <w:sz w:val="28"/>
                <w:szCs w:val="28"/>
              </w:rPr>
              <m:t>F</m:t>
            </m:r>
          </m:num>
          <m:den>
            <m:r>
              <m:rPr>
                <m:nor/>
              </m:rPr>
              <w:rPr>
                <w:rFonts w:cs="Arial"/>
                <w:i/>
                <w:sz w:val="28"/>
                <w:szCs w:val="28"/>
              </w:rPr>
              <m:t>m</m:t>
            </m:r>
          </m:den>
        </m:f>
      </m:oMath>
    </w:p>
    <w:p w14:paraId="167F7853" w14:textId="0FA2DEFD" w:rsidR="00EF4E42" w:rsidRDefault="00EF4E42" w:rsidP="00603CD4">
      <w:pPr>
        <w:pStyle w:val="Answerlines"/>
        <w:ind w:left="1701"/>
      </w:pPr>
      <w:r>
        <w:tab/>
      </w:r>
    </w:p>
    <w:p w14:paraId="6E9A783B" w14:textId="252BAECE" w:rsidR="00EF4E42" w:rsidRPr="00EF4E42" w:rsidRDefault="00EF4E42" w:rsidP="00603CD4">
      <w:pPr>
        <w:pStyle w:val="Answerlines"/>
        <w:ind w:left="1701"/>
      </w:pPr>
      <w:r>
        <w:tab/>
      </w:r>
      <w:r>
        <w:rPr>
          <w:rFonts w:hint="eastAsia"/>
        </w:rPr>
        <w:t>[1]</w:t>
      </w:r>
    </w:p>
    <w:p w14:paraId="519378A5" w14:textId="722EFB4F" w:rsidR="00AE4554" w:rsidRPr="00EF4E42" w:rsidRDefault="00AE4554" w:rsidP="00F14E75">
      <w:pPr>
        <w:ind w:left="1134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3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>
        <w:rPr>
          <w:b/>
          <w:bCs/>
        </w:rPr>
        <w:tab/>
      </w:r>
      <w:r w:rsidR="00EF4E42" w:rsidRPr="00EF4E42">
        <w:t xml:space="preserve">the deceleration is </w:t>
      </w:r>
      <w:r w:rsidR="00EF4E42" w:rsidRPr="00A25CF8">
        <w:rPr>
          <w:b/>
          <w:bCs/>
        </w:rPr>
        <w:t>not</w:t>
      </w:r>
      <w:r w:rsidR="00EF4E42" w:rsidRPr="00EF4E42">
        <w:t xml:space="preserve"> constant</w:t>
      </w:r>
      <w:r w:rsidR="00A25CF8">
        <w:rPr>
          <w:rFonts w:hint="eastAsia"/>
        </w:rPr>
        <w:t>.</w:t>
      </w:r>
    </w:p>
    <w:p w14:paraId="4B84747F" w14:textId="34C19B0F" w:rsidR="00EF4E42" w:rsidRDefault="00EF4E42" w:rsidP="00130F48">
      <w:pPr>
        <w:pStyle w:val="Answerlines"/>
        <w:ind w:left="1701"/>
      </w:pPr>
      <w:bookmarkStart w:id="4" w:name="OLE_LINK1"/>
      <w:r>
        <w:tab/>
      </w:r>
    </w:p>
    <w:p w14:paraId="5678F580" w14:textId="2DBBB08E" w:rsidR="00EF4E42" w:rsidRDefault="00EF4E42" w:rsidP="00130F48">
      <w:pPr>
        <w:pStyle w:val="Answerlines"/>
        <w:ind w:left="1701"/>
      </w:pPr>
      <w:r>
        <w:tab/>
      </w:r>
    </w:p>
    <w:p w14:paraId="337602FB" w14:textId="50A52C0C" w:rsidR="00EF4E42" w:rsidRPr="00EF4E42" w:rsidRDefault="00EF4E42" w:rsidP="00130F48">
      <w:pPr>
        <w:pStyle w:val="Answerlines"/>
        <w:ind w:left="1701"/>
      </w:pPr>
      <w:r>
        <w:tab/>
      </w:r>
      <w:r>
        <w:rPr>
          <w:rFonts w:hint="eastAsia"/>
        </w:rPr>
        <w:t>[2]</w:t>
      </w:r>
    </w:p>
    <w:p w14:paraId="38B8EE6C" w14:textId="7E94388D" w:rsidR="00F3225D" w:rsidRDefault="00A25CF8" w:rsidP="00BD4AD4">
      <w:pPr>
        <w:pStyle w:val="Answerlines"/>
        <w:jc w:val="right"/>
      </w:pPr>
      <w:r w:rsidRPr="00123765">
        <w:rPr>
          <w:rFonts w:hint="eastAsia"/>
        </w:rPr>
        <w:t xml:space="preserve">[Total: </w:t>
      </w:r>
      <w:r w:rsidR="004364D8">
        <w:rPr>
          <w:rFonts w:hint="eastAsia"/>
        </w:rPr>
        <w:t>9</w:t>
      </w:r>
      <w:r w:rsidRPr="00123765">
        <w:rPr>
          <w:rFonts w:hint="eastAsia"/>
        </w:rPr>
        <w:t>]</w:t>
      </w:r>
    </w:p>
    <w:p w14:paraId="174A87E4" w14:textId="77777777" w:rsidR="00F3225D" w:rsidRDefault="00F3225D">
      <w:pPr>
        <w:tabs>
          <w:tab w:val="clear" w:pos="567"/>
          <w:tab w:val="clear" w:pos="1134"/>
          <w:tab w:val="clear" w:pos="1701"/>
          <w:tab w:val="clear" w:pos="9923"/>
        </w:tabs>
        <w:adjustRightInd/>
        <w:snapToGrid/>
        <w:spacing w:before="0" w:after="160" w:line="259" w:lineRule="auto"/>
        <w:jc w:val="left"/>
      </w:pPr>
      <w:r>
        <w:br w:type="page"/>
      </w:r>
    </w:p>
    <w:commentRangeStart w:id="5"/>
    <w:commentRangeStart w:id="6"/>
    <w:p w14:paraId="0684484C" w14:textId="1A04DB25" w:rsidR="00EC4741" w:rsidRDefault="00544175" w:rsidP="00EC4741">
      <w:pPr>
        <w:pStyle w:val="Heading1"/>
        <w:ind w:left="1701" w:hanging="1701"/>
        <w:rPr>
          <w:b/>
          <w:bCs/>
        </w:rPr>
      </w:pPr>
      <w:r w:rsidRPr="00EC4741">
        <w:rPr>
          <w:rStyle w:val="Heading1Char"/>
          <w:b/>
          <w:bCs/>
        </w:rPr>
        <w:lastRenderedPageBreak/>
        <w:fldChar w:fldCharType="begin"/>
      </w:r>
      <w:r w:rsidRPr="00EC4741">
        <w:rPr>
          <w:rStyle w:val="Heading1Char"/>
          <w:b/>
          <w:bCs/>
        </w:rPr>
        <w:instrText xml:space="preserve"> LISTNUM  cie \l 2 \s 1 </w:instrText>
      </w:r>
      <w:r w:rsidRPr="00EC4741">
        <w:rPr>
          <w:rStyle w:val="Heading1Char"/>
          <w:b/>
          <w:bCs/>
        </w:rPr>
        <w:fldChar w:fldCharType="end"/>
      </w:r>
      <w:r w:rsidRPr="00D7362D">
        <w:rPr>
          <w:rStyle w:val="Heading1Char"/>
        </w:rPr>
        <w:tab/>
      </w:r>
      <w:r w:rsidR="004364D8" w:rsidRPr="00EC4741">
        <w:rPr>
          <w:b/>
          <w:bCs/>
        </w:rPr>
        <w:fldChar w:fldCharType="begin"/>
      </w:r>
      <w:r w:rsidR="004364D8" w:rsidRPr="00EC4741">
        <w:rPr>
          <w:b/>
          <w:bCs/>
        </w:rPr>
        <w:instrText xml:space="preserve"> LISTNUM  cie \l 3 \s 1 </w:instrText>
      </w:r>
      <w:r w:rsidR="004364D8" w:rsidRPr="00EC4741">
        <w:rPr>
          <w:b/>
          <w:bCs/>
        </w:rPr>
        <w:fldChar w:fldCharType="separate"/>
      </w:r>
      <w:r w:rsidR="004364D8" w:rsidRPr="00EC4741">
        <w:rPr>
          <w:b/>
          <w:bCs/>
        </w:rPr>
        <w:fldChar w:fldCharType="end"/>
      </w:r>
      <w:r w:rsidR="00EC4741" w:rsidRPr="00EC4741">
        <w:rPr>
          <w:b/>
          <w:bCs/>
        </w:rPr>
        <w:tab/>
      </w:r>
      <w:r w:rsidR="00EC4741" w:rsidRPr="00EC4741">
        <w:rPr>
          <w:rFonts w:hint="eastAsia"/>
        </w:rPr>
        <w:t xml:space="preserve">Define the </w:t>
      </w:r>
      <w:r w:rsidR="00EC4741" w:rsidRPr="00EC4741">
        <w:rPr>
          <w:rFonts w:hint="eastAsia"/>
          <w:i/>
          <w:iCs/>
        </w:rPr>
        <w:t>moment of a force</w:t>
      </w:r>
      <w:r w:rsidR="00977361">
        <w:rPr>
          <w:rFonts w:hint="eastAsia"/>
          <w:i/>
          <w:iCs/>
        </w:rPr>
        <w:t xml:space="preserve"> </w:t>
      </w:r>
      <w:r w:rsidR="00977361" w:rsidRPr="00977361">
        <w:rPr>
          <w:rFonts w:hint="eastAsia"/>
        </w:rPr>
        <w:t>in words</w:t>
      </w:r>
      <w:r w:rsidR="00EC4741" w:rsidRPr="00EC4741">
        <w:rPr>
          <w:rFonts w:hint="eastAsia"/>
        </w:rPr>
        <w:t>.</w:t>
      </w:r>
      <w:commentRangeEnd w:id="5"/>
      <w:r w:rsidR="006E3AD8">
        <w:rPr>
          <w:rStyle w:val="CommentReference"/>
          <w:b/>
          <w:sz w:val="22"/>
          <w:szCs w:val="32"/>
        </w:rPr>
        <w:commentReference w:id="5"/>
      </w:r>
      <w:commentRangeEnd w:id="6"/>
      <w:r w:rsidR="006E3AD8">
        <w:rPr>
          <w:rStyle w:val="CommentReference"/>
          <w:b/>
          <w:sz w:val="22"/>
          <w:szCs w:val="32"/>
        </w:rPr>
        <w:commentReference w:id="6"/>
      </w:r>
    </w:p>
    <w:p w14:paraId="54C2371C" w14:textId="77777777" w:rsidR="006E3AD8" w:rsidRDefault="006E3AD8" w:rsidP="006E3AD8">
      <w:pPr>
        <w:pStyle w:val="Answerlines"/>
        <w:ind w:left="1701"/>
        <w:rPr>
          <w:lang w:val="en-US"/>
        </w:rPr>
      </w:pPr>
      <w:r>
        <w:rPr>
          <w:lang w:val="en-US"/>
        </w:rPr>
        <w:tab/>
      </w:r>
    </w:p>
    <w:p w14:paraId="443E2C76" w14:textId="77777777" w:rsidR="006627FC" w:rsidRDefault="006E3AD8" w:rsidP="006E3AD8">
      <w:pPr>
        <w:pStyle w:val="Answerlines"/>
        <w:ind w:left="1701"/>
        <w:rPr>
          <w:lang w:val="en-US"/>
        </w:rPr>
      </w:pPr>
      <w:r>
        <w:rPr>
          <w:lang w:val="en-US"/>
        </w:rPr>
        <w:tab/>
      </w:r>
    </w:p>
    <w:p w14:paraId="06A5BB57" w14:textId="203C7ABE" w:rsidR="006E3AD8" w:rsidRDefault="006627FC" w:rsidP="006E3AD8">
      <w:pPr>
        <w:pStyle w:val="Answerlines"/>
        <w:ind w:left="1701"/>
        <w:rPr>
          <w:lang w:val="en-US"/>
        </w:rPr>
      </w:pPr>
      <w:r>
        <w:rPr>
          <w:lang w:val="en-US"/>
        </w:rPr>
        <w:tab/>
      </w:r>
      <w:r w:rsidR="006E3AD8">
        <w:rPr>
          <w:rFonts w:hint="eastAsia"/>
          <w:lang w:val="en-US"/>
        </w:rPr>
        <w:t>[2]</w:t>
      </w:r>
    </w:p>
    <w:p w14:paraId="35F2A402" w14:textId="20369594" w:rsidR="00544175" w:rsidRPr="00EC4741" w:rsidRDefault="00EC4741" w:rsidP="00EC4741">
      <w:pPr>
        <w:ind w:left="1701" w:hanging="567"/>
        <w:rPr>
          <w:rFonts w:ascii="Helvetica" w:hAnsi="Helvetica" w:cs="Helvetica"/>
          <w:lang w:val="en-US"/>
        </w:rPr>
      </w:pPr>
      <w:r w:rsidRPr="00EC4741">
        <w:rPr>
          <w:b/>
          <w:bCs/>
        </w:rPr>
        <w:fldChar w:fldCharType="begin"/>
      </w:r>
      <w:r w:rsidRPr="00EC4741">
        <w:rPr>
          <w:b/>
          <w:bCs/>
        </w:rPr>
        <w:instrText xml:space="preserve"> LISTNUM  cie \l 3 </w:instrText>
      </w:r>
      <w:r w:rsidRPr="00EC4741">
        <w:rPr>
          <w:b/>
          <w:bCs/>
        </w:rPr>
        <w:fldChar w:fldCharType="separate"/>
      </w:r>
      <w:r w:rsidRPr="00EC4741">
        <w:rPr>
          <w:b/>
          <w:bCs/>
        </w:rPr>
        <w:fldChar w:fldCharType="end"/>
      </w:r>
      <w:r w:rsidRPr="00EC4741">
        <w:tab/>
      </w:r>
      <w:r w:rsidR="000536CE" w:rsidRPr="00EC4741">
        <w:t xml:space="preserve">Write down the name of </w:t>
      </w:r>
      <w:r w:rsidR="00D537E7" w:rsidRPr="00EC4741">
        <w:rPr>
          <w:rFonts w:hint="eastAsia"/>
        </w:rPr>
        <w:t>one</w:t>
      </w:r>
      <w:r w:rsidR="000536CE" w:rsidRPr="00EC4741">
        <w:t xml:space="preserve"> man-made device in everyday use that depend,</w:t>
      </w:r>
      <w:r w:rsidR="009370BA" w:rsidRPr="00EC4741">
        <w:rPr>
          <w:rFonts w:hint="eastAsia"/>
        </w:rPr>
        <w:t xml:space="preserve"> </w:t>
      </w:r>
      <w:r w:rsidR="000536CE" w:rsidRPr="00EC4741">
        <w:t xml:space="preserve">for </w:t>
      </w:r>
      <w:r w:rsidR="00A72A94">
        <w:rPr>
          <w:rFonts w:hint="eastAsia"/>
        </w:rPr>
        <w:t>its</w:t>
      </w:r>
      <w:r w:rsidR="000536CE" w:rsidRPr="00EC4741">
        <w:rPr>
          <w:rFonts w:ascii="Helvetica" w:hAnsi="Helvetica" w:cs="Helvetica"/>
          <w:lang w:val="en-US"/>
        </w:rPr>
        <w:t xml:space="preserve"> action, upon the moments of forces.</w:t>
      </w:r>
    </w:p>
    <w:p w14:paraId="72D49314" w14:textId="5B8614E5" w:rsidR="00912B7D" w:rsidRDefault="00912B7D" w:rsidP="00EC4741">
      <w:pPr>
        <w:pStyle w:val="Answerlines"/>
        <w:ind w:left="1701"/>
        <w:rPr>
          <w:lang w:val="en-US"/>
        </w:rPr>
      </w:pPr>
      <w:r>
        <w:rPr>
          <w:lang w:val="en-US"/>
        </w:rPr>
        <w:tab/>
      </w:r>
      <w:r w:rsidR="00E01722">
        <w:rPr>
          <w:rFonts w:hint="eastAsia"/>
          <w:lang w:val="en-US"/>
        </w:rPr>
        <w:t>[</w:t>
      </w:r>
      <w:r w:rsidR="00D537E7">
        <w:rPr>
          <w:rFonts w:hint="eastAsia"/>
          <w:lang w:val="en-US"/>
        </w:rPr>
        <w:t>1</w:t>
      </w:r>
      <w:r w:rsidR="00E01722">
        <w:rPr>
          <w:rFonts w:hint="eastAsia"/>
          <w:lang w:val="en-US"/>
        </w:rPr>
        <w:t>]</w:t>
      </w:r>
    </w:p>
    <w:p w14:paraId="011B3E48" w14:textId="52A128C3" w:rsidR="00912B7D" w:rsidRDefault="00912B7D" w:rsidP="00CB05AD">
      <w:pPr>
        <w:ind w:left="567"/>
        <w:rPr>
          <w:rStyle w:val="Heading1Char"/>
        </w:rPr>
      </w:pPr>
      <w:r>
        <w:rPr>
          <w:rStyle w:val="Heading1Char"/>
          <w:b/>
          <w:bCs/>
        </w:rPr>
        <w:fldChar w:fldCharType="begin"/>
      </w:r>
      <w:r>
        <w:rPr>
          <w:rStyle w:val="Heading1Char"/>
          <w:b/>
          <w:bCs/>
        </w:rPr>
        <w:instrText xml:space="preserve"> LISTNUM  cie \l 2 </w:instrText>
      </w:r>
      <w:r>
        <w:rPr>
          <w:rStyle w:val="Heading1Char"/>
          <w:b/>
          <w:bCs/>
        </w:rPr>
        <w:fldChar w:fldCharType="separate"/>
      </w:r>
      <w:r>
        <w:rPr>
          <w:rStyle w:val="Heading1Char"/>
          <w:b/>
          <w:bCs/>
        </w:rPr>
        <w:fldChar w:fldCharType="end"/>
      </w:r>
      <w:r w:rsidRPr="00D322DD">
        <w:rPr>
          <w:rStyle w:val="Heading1Char"/>
        </w:rPr>
        <w:tab/>
      </w:r>
      <w:r w:rsidR="00861433">
        <w:rPr>
          <w:rStyle w:val="Heading1Char"/>
        </w:rPr>
        <w:fldChar w:fldCharType="begin"/>
      </w:r>
      <w:r w:rsidR="00861433">
        <w:rPr>
          <w:rStyle w:val="Heading1Char"/>
        </w:rPr>
        <w:instrText xml:space="preserve"> REF _Ref213068382 \h </w:instrText>
      </w:r>
      <w:r w:rsidR="00CB05AD">
        <w:rPr>
          <w:rStyle w:val="Heading1Char"/>
        </w:rPr>
        <w:instrText xml:space="preserve"> \* MERGEFORMAT </w:instrText>
      </w:r>
      <w:r w:rsidR="00861433">
        <w:rPr>
          <w:rStyle w:val="Heading1Char"/>
        </w:rPr>
      </w:r>
      <w:r w:rsidR="00861433">
        <w:rPr>
          <w:rStyle w:val="Heading1Char"/>
        </w:rPr>
        <w:fldChar w:fldCharType="separate"/>
      </w:r>
      <w:r w:rsidR="006A47F6">
        <w:t xml:space="preserve">Fig. </w:t>
      </w:r>
      <w:r w:rsidR="006A47F6">
        <w:rPr>
          <w:noProof/>
        </w:rPr>
        <w:t>2.1</w:t>
      </w:r>
      <w:r w:rsidR="00861433">
        <w:rPr>
          <w:rStyle w:val="Heading1Char"/>
        </w:rPr>
        <w:fldChar w:fldCharType="end"/>
      </w:r>
      <w:r w:rsidR="00D322DD" w:rsidRPr="00D322DD">
        <w:rPr>
          <w:rStyle w:val="Heading1Char"/>
        </w:rPr>
        <w:t xml:space="preserve"> shows a uniform rod AB acted upon by three equal forces </w:t>
      </w:r>
      <w:r w:rsidR="00D322DD" w:rsidRPr="00D322DD">
        <w:rPr>
          <w:rStyle w:val="Heading1Char"/>
          <w:i/>
          <w:iCs/>
        </w:rPr>
        <w:t>F</w:t>
      </w:r>
      <w:r w:rsidR="00D322DD" w:rsidRPr="00D322DD">
        <w:rPr>
          <w:rStyle w:val="Heading1Char"/>
        </w:rPr>
        <w:t>.</w:t>
      </w:r>
    </w:p>
    <w:p w14:paraId="2C98ADA3" w14:textId="77777777" w:rsidR="009D5BAA" w:rsidRDefault="009D5BAA" w:rsidP="007C269F">
      <w:pPr>
        <w:keepNext/>
        <w:ind w:left="567"/>
        <w:jc w:val="center"/>
      </w:pPr>
      <w:r>
        <w:rPr>
          <w:noProof/>
        </w:rPr>
        <w:drawing>
          <wp:inline distT="0" distB="0" distL="0" distR="0" wp14:anchorId="7880163E" wp14:editId="414A1826">
            <wp:extent cx="2819400" cy="1275286"/>
            <wp:effectExtent l="0" t="0" r="0" b="1270"/>
            <wp:docPr id="456567779" name="Picture 1" descr="A black line with a black arrow pointing to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67779" name="Picture 1" descr="A black line with a black arrow pointing to a rectangular object&#10;&#10;AI-generated content may be incorrect."/>
                    <pic:cNvPicPr/>
                  </pic:nvPicPr>
                  <pic:blipFill rotWithShape="1">
                    <a:blip r:embed="rId18"/>
                    <a:srcRect t="4441" b="5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180" cy="1286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1A23B" w14:textId="061EF93B" w:rsidR="009D5BAA" w:rsidRDefault="009D5BAA" w:rsidP="007C269F">
      <w:pPr>
        <w:pStyle w:val="Caption"/>
        <w:ind w:left="567"/>
        <w:jc w:val="center"/>
        <w:rPr>
          <w:rStyle w:val="Heading1Char"/>
        </w:rPr>
      </w:pPr>
      <w:bookmarkStart w:id="7" w:name="_Ref213068382"/>
      <w:r>
        <w:t xml:space="preserve">Fig. </w:t>
      </w:r>
      <w:fldSimple w:instr=" STYLEREF 1 \s ">
        <w:r w:rsidR="006A47F6">
          <w:rPr>
            <w:noProof/>
          </w:rPr>
          <w:t>2</w:t>
        </w:r>
      </w:fldSimple>
      <w:r w:rsidR="00D90754">
        <w:t>.</w:t>
      </w:r>
      <w:fldSimple w:instr=" SEQ Fig. \* ARABIC \s 1 ">
        <w:r w:rsidR="006A47F6">
          <w:rPr>
            <w:noProof/>
          </w:rPr>
          <w:t>1</w:t>
        </w:r>
      </w:fldSimple>
      <w:bookmarkEnd w:id="7"/>
    </w:p>
    <w:p w14:paraId="302208D8" w14:textId="40D92D4D" w:rsidR="00D322DD" w:rsidRDefault="00E01722" w:rsidP="00E01722">
      <w:pPr>
        <w:ind w:left="1134"/>
        <w:rPr>
          <w:lang w:val="en-US"/>
        </w:rPr>
      </w:pPr>
      <w:r w:rsidRPr="00E01722">
        <w:rPr>
          <w:lang w:val="en-US"/>
        </w:rPr>
        <w:t xml:space="preserve">State two reasons why the rod is </w:t>
      </w:r>
      <w:r w:rsidRPr="009420C4">
        <w:rPr>
          <w:b/>
          <w:bCs/>
          <w:lang w:val="en-US"/>
        </w:rPr>
        <w:t>not</w:t>
      </w:r>
      <w:r w:rsidRPr="00E01722">
        <w:rPr>
          <w:lang w:val="en-US"/>
        </w:rPr>
        <w:t xml:space="preserve"> in equilibrium.</w:t>
      </w:r>
    </w:p>
    <w:p w14:paraId="206D0196" w14:textId="5537DC89" w:rsidR="00E01722" w:rsidRDefault="00E01722" w:rsidP="00B13EAD">
      <w:pPr>
        <w:pStyle w:val="Answerlines"/>
        <w:tabs>
          <w:tab w:val="clear" w:pos="1701"/>
        </w:tabs>
        <w:rPr>
          <w:lang w:val="en-US"/>
        </w:rPr>
      </w:pPr>
      <w:r>
        <w:rPr>
          <w:rFonts w:hint="eastAsia"/>
          <w:lang w:val="en-US"/>
        </w:rPr>
        <w:t xml:space="preserve">1. </w:t>
      </w:r>
      <w:r>
        <w:rPr>
          <w:lang w:val="en-US"/>
        </w:rPr>
        <w:tab/>
      </w:r>
    </w:p>
    <w:p w14:paraId="10E299F5" w14:textId="5B145EFE" w:rsidR="00E01722" w:rsidRDefault="00E01722" w:rsidP="00B13EAD">
      <w:pPr>
        <w:pStyle w:val="Answerlines"/>
        <w:tabs>
          <w:tab w:val="clear" w:pos="1701"/>
        </w:tabs>
        <w:rPr>
          <w:lang w:val="en-US"/>
        </w:rPr>
      </w:pPr>
      <w:r>
        <w:rPr>
          <w:rFonts w:hint="eastAsia"/>
          <w:lang w:val="en-US"/>
        </w:rPr>
        <w:t>2</w:t>
      </w:r>
      <w:r w:rsidR="00916A59">
        <w:rPr>
          <w:lang w:val="en-US"/>
        </w:rPr>
        <w:t xml:space="preserve">. </w:t>
      </w:r>
      <w:r w:rsidR="00CB05AD">
        <w:rPr>
          <w:lang w:val="en-US"/>
        </w:rPr>
        <w:tab/>
      </w:r>
      <w:r w:rsidR="00916A59">
        <w:rPr>
          <w:lang w:val="en-US"/>
        </w:rPr>
        <w:t>[</w:t>
      </w:r>
      <w:r>
        <w:rPr>
          <w:rFonts w:hint="eastAsia"/>
          <w:lang w:val="en-US"/>
        </w:rPr>
        <w:t>2]</w:t>
      </w:r>
    </w:p>
    <w:p w14:paraId="0E23EDA6" w14:textId="77777777" w:rsidR="002D3686" w:rsidRDefault="002D3686">
      <w:pPr>
        <w:tabs>
          <w:tab w:val="clear" w:pos="567"/>
          <w:tab w:val="clear" w:pos="1134"/>
          <w:tab w:val="clear" w:pos="9923"/>
        </w:tabs>
        <w:adjustRightInd/>
        <w:snapToGrid/>
        <w:spacing w:before="0" w:after="160" w:line="259" w:lineRule="auto"/>
        <w:jc w:val="left"/>
        <w:rPr>
          <w:rStyle w:val="Heading1Char"/>
          <w:b/>
          <w:bCs/>
        </w:rPr>
      </w:pPr>
      <w:r>
        <w:rPr>
          <w:rStyle w:val="Heading1Char"/>
          <w:b/>
          <w:bCs/>
        </w:rPr>
        <w:br w:type="page"/>
      </w:r>
    </w:p>
    <w:p w14:paraId="3D1509DF" w14:textId="3F48C3D3" w:rsidR="00B0449F" w:rsidRDefault="00B0449F" w:rsidP="00C428FA">
      <w:pPr>
        <w:ind w:left="1134" w:hanging="567"/>
        <w:rPr>
          <w:rStyle w:val="Heading1Char"/>
        </w:rPr>
      </w:pPr>
      <w:r>
        <w:rPr>
          <w:rStyle w:val="Heading1Char"/>
          <w:b/>
          <w:bCs/>
        </w:rPr>
        <w:lastRenderedPageBreak/>
        <w:fldChar w:fldCharType="begin"/>
      </w:r>
      <w:r>
        <w:rPr>
          <w:rStyle w:val="Heading1Char"/>
          <w:b/>
          <w:bCs/>
        </w:rPr>
        <w:instrText xml:space="preserve"> LISTNUM  cie \l 2 </w:instrText>
      </w:r>
      <w:r>
        <w:rPr>
          <w:rStyle w:val="Heading1Char"/>
          <w:b/>
          <w:bCs/>
        </w:rPr>
        <w:fldChar w:fldCharType="separate"/>
      </w:r>
      <w:r>
        <w:rPr>
          <w:rStyle w:val="Heading1Char"/>
          <w:b/>
          <w:bCs/>
        </w:rPr>
        <w:fldChar w:fldCharType="end"/>
      </w:r>
      <w:r w:rsidR="00C428FA" w:rsidRPr="00C428FA">
        <w:rPr>
          <w:rStyle w:val="Heading1Char"/>
        </w:rPr>
        <w:tab/>
      </w:r>
      <w:r w:rsidR="00E277FD">
        <w:rPr>
          <w:rStyle w:val="Heading1Char"/>
        </w:rPr>
        <w:fldChar w:fldCharType="begin"/>
      </w:r>
      <w:r w:rsidR="00E277FD">
        <w:rPr>
          <w:rStyle w:val="Heading1Char"/>
        </w:rPr>
        <w:instrText xml:space="preserve"> REF _Ref213068563 \h </w:instrText>
      </w:r>
      <w:r w:rsidR="00E277FD">
        <w:rPr>
          <w:rStyle w:val="Heading1Char"/>
        </w:rPr>
      </w:r>
      <w:r w:rsidR="00E277FD">
        <w:rPr>
          <w:rStyle w:val="Heading1Char"/>
        </w:rPr>
        <w:fldChar w:fldCharType="separate"/>
      </w:r>
      <w:r w:rsidR="006A47F6">
        <w:t xml:space="preserve">Fig. </w:t>
      </w:r>
      <w:r w:rsidR="006A47F6">
        <w:rPr>
          <w:noProof/>
        </w:rPr>
        <w:t>2</w:t>
      </w:r>
      <w:r w:rsidR="006A47F6">
        <w:t>.</w:t>
      </w:r>
      <w:r w:rsidR="006A47F6">
        <w:rPr>
          <w:noProof/>
        </w:rPr>
        <w:t>2</w:t>
      </w:r>
      <w:r w:rsidR="00E277FD">
        <w:rPr>
          <w:rStyle w:val="Heading1Char"/>
        </w:rPr>
        <w:fldChar w:fldCharType="end"/>
      </w:r>
      <w:r w:rsidR="00C428FA" w:rsidRPr="00C428FA">
        <w:rPr>
          <w:rStyle w:val="Heading1Char"/>
        </w:rPr>
        <w:t xml:space="preserve"> shows a uniform rod PQ, supported at its centre and held in a horizontal position.</w:t>
      </w:r>
      <w:r w:rsidR="00C428FA">
        <w:rPr>
          <w:rStyle w:val="Heading1Char"/>
          <w:rFonts w:hint="eastAsia"/>
        </w:rPr>
        <w:t xml:space="preserve"> </w:t>
      </w:r>
      <w:r w:rsidR="00C428FA" w:rsidRPr="00C428FA">
        <w:rPr>
          <w:rStyle w:val="Heading1Char"/>
        </w:rPr>
        <w:t>The length of PQ is 1.00 m.</w:t>
      </w:r>
    </w:p>
    <w:p w14:paraId="7D2817EF" w14:textId="77777777" w:rsidR="00E277FD" w:rsidRDefault="00E277FD" w:rsidP="007C269F">
      <w:pPr>
        <w:keepNext/>
        <w:ind w:left="567"/>
        <w:jc w:val="center"/>
      </w:pPr>
      <w:r>
        <w:rPr>
          <w:noProof/>
        </w:rPr>
        <w:drawing>
          <wp:inline distT="0" distB="0" distL="0" distR="0" wp14:anchorId="0E0F3ADF" wp14:editId="44E2924D">
            <wp:extent cx="3771900" cy="1545674"/>
            <wp:effectExtent l="0" t="0" r="0" b="0"/>
            <wp:docPr id="70247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77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4860" cy="155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5D5B" w14:textId="3E065688" w:rsidR="00E277FD" w:rsidRPr="00C428FA" w:rsidRDefault="00E277FD" w:rsidP="007C269F">
      <w:pPr>
        <w:pStyle w:val="Caption"/>
        <w:ind w:left="567"/>
        <w:jc w:val="center"/>
        <w:rPr>
          <w:rFonts w:eastAsiaTheme="majorEastAsia" w:cstheme="majorBidi"/>
          <w:szCs w:val="32"/>
        </w:rPr>
      </w:pPr>
      <w:bookmarkStart w:id="8" w:name="_Ref213068563"/>
      <w:r>
        <w:t xml:space="preserve">Fig. </w:t>
      </w:r>
      <w:fldSimple w:instr=" STYLEREF 1 \s ">
        <w:r w:rsidR="006A47F6">
          <w:rPr>
            <w:noProof/>
          </w:rPr>
          <w:t>2</w:t>
        </w:r>
      </w:fldSimple>
      <w:r w:rsidR="00D90754">
        <w:t>.</w:t>
      </w:r>
      <w:fldSimple w:instr=" SEQ Fig. \* ARABIC \s 1 ">
        <w:r w:rsidR="006A47F6">
          <w:rPr>
            <w:noProof/>
          </w:rPr>
          <w:t>2</w:t>
        </w:r>
      </w:fldSimple>
      <w:bookmarkEnd w:id="8"/>
    </w:p>
    <w:p w14:paraId="64D93058" w14:textId="1ABE97C9" w:rsidR="00E01722" w:rsidRPr="00D07E1D" w:rsidRDefault="00C07FE3" w:rsidP="00C07FE3">
      <w:pPr>
        <w:ind w:left="1134"/>
        <w:rPr>
          <w:vertAlign w:val="superscript"/>
          <w:lang w:val="en-US"/>
        </w:rPr>
      </w:pPr>
      <w:r w:rsidRPr="00C07FE3">
        <w:rPr>
          <w:lang w:val="en-US"/>
        </w:rPr>
        <w:t xml:space="preserve">A force of 12 N acts at </w:t>
      </w:r>
      <w:proofErr w:type="gramStart"/>
      <w:r w:rsidRPr="00C07FE3">
        <w:rPr>
          <w:lang w:val="en-US"/>
        </w:rPr>
        <w:t>a distance of 0.30</w:t>
      </w:r>
      <w:proofErr w:type="gramEnd"/>
      <w:r w:rsidRPr="00C07FE3">
        <w:rPr>
          <w:lang w:val="en-US"/>
        </w:rPr>
        <w:t xml:space="preserve"> m from the support. A spring S, fixed at its</w:t>
      </w:r>
      <w:r>
        <w:rPr>
          <w:rFonts w:hint="eastAsia"/>
          <w:lang w:val="en-US"/>
        </w:rPr>
        <w:t xml:space="preserve"> </w:t>
      </w:r>
      <w:r w:rsidRPr="00C07FE3">
        <w:rPr>
          <w:lang w:val="en-US"/>
        </w:rPr>
        <w:t>lower end, is attached to the rod at Q.</w:t>
      </w:r>
      <w:r w:rsidR="00E35378">
        <w:rPr>
          <w:rFonts w:hint="eastAsia"/>
          <w:lang w:val="en-US"/>
        </w:rPr>
        <w:t xml:space="preserve"> The spring constant </w:t>
      </w:r>
      <w:r w:rsidR="00251920">
        <w:rPr>
          <w:rFonts w:hint="eastAsia"/>
          <w:lang w:val="en-US"/>
        </w:rPr>
        <w:t>of spring S is</w:t>
      </w:r>
      <w:r w:rsidR="001E6DA9" w:rsidRPr="001E6DA9">
        <w:rPr>
          <w:rFonts w:hint="eastAsia"/>
          <w:lang w:val="en-US"/>
        </w:rPr>
        <w:t xml:space="preserve"> </w:t>
      </w:r>
      <w:r w:rsidR="009420C4" w:rsidRPr="009420C4">
        <w:rPr>
          <w:rFonts w:hint="eastAsia"/>
          <w:lang w:val="en-US"/>
        </w:rPr>
        <w:t xml:space="preserve">2.5 </w:t>
      </w:r>
      <w:r w:rsidR="009420C4" w:rsidRPr="009420C4">
        <w:rPr>
          <w:rFonts w:hint="eastAsia"/>
          <w:iCs/>
          <w:lang w:val="en-US"/>
        </w:rPr>
        <w:t>N cm</w:t>
      </w:r>
      <w:r w:rsidR="00062320">
        <w:rPr>
          <w:rFonts w:hint="eastAsia"/>
          <w:iCs/>
          <w:vertAlign w:val="superscript"/>
          <w:lang w:val="en-US"/>
        </w:rPr>
        <w:t xml:space="preserve"> </w:t>
      </w:r>
      <w:r w:rsidR="00062320" w:rsidRPr="00062320">
        <w:rPr>
          <w:rFonts w:hint="eastAsia"/>
          <w:iCs/>
          <w:sz w:val="24"/>
          <w:szCs w:val="24"/>
          <w:vertAlign w:val="superscript"/>
          <w:lang w:val="en-US"/>
        </w:rPr>
        <w:t>-1</w:t>
      </w:r>
      <w:r w:rsidR="00F251AB">
        <w:rPr>
          <w:rFonts w:hint="eastAsia"/>
          <w:iCs/>
          <w:lang w:val="en-US"/>
        </w:rPr>
        <w:t xml:space="preserve">. </w:t>
      </w:r>
    </w:p>
    <w:p w14:paraId="49AD2A4D" w14:textId="00DB1551" w:rsidR="00C07FE3" w:rsidRDefault="00C07FE3" w:rsidP="00C07FE3">
      <w:pPr>
        <w:ind w:left="1134"/>
        <w:rPr>
          <w:lang w:val="en-US"/>
        </w:rPr>
      </w:pPr>
      <w:r w:rsidRPr="0058470F">
        <w:rPr>
          <w:b/>
          <w:bCs/>
        </w:rPr>
        <w:fldChar w:fldCharType="begin"/>
      </w:r>
      <w:r w:rsidRPr="0058470F">
        <w:rPr>
          <w:b/>
          <w:bCs/>
        </w:rPr>
        <w:instrText xml:space="preserve"> LISTNUM  cie \l 3 \s 1 </w:instrText>
      </w:r>
      <w:r w:rsidRPr="0058470F">
        <w:rPr>
          <w:b/>
          <w:bCs/>
        </w:rPr>
        <w:fldChar w:fldCharType="separate"/>
      </w:r>
      <w:r w:rsidRPr="0058470F">
        <w:rPr>
          <w:b/>
          <w:bCs/>
        </w:rPr>
        <w:fldChar w:fldCharType="end"/>
      </w:r>
      <w:r>
        <w:rPr>
          <w:b/>
          <w:bCs/>
        </w:rPr>
        <w:tab/>
      </w:r>
      <w:r w:rsidRPr="00C07FE3">
        <w:rPr>
          <w:lang w:val="en-US"/>
        </w:rPr>
        <w:t>Calculate the force exerted on PQ by the spring.</w:t>
      </w:r>
    </w:p>
    <w:p w14:paraId="3ACAF014" w14:textId="77777777" w:rsidR="00C07FE3" w:rsidRDefault="00C07FE3" w:rsidP="00C07FE3">
      <w:pPr>
        <w:rPr>
          <w:lang w:val="en-US"/>
        </w:rPr>
      </w:pPr>
    </w:p>
    <w:p w14:paraId="581BD0A2" w14:textId="77777777" w:rsidR="00C07FE3" w:rsidRDefault="00C07FE3" w:rsidP="00C07FE3">
      <w:pPr>
        <w:rPr>
          <w:lang w:val="en-US"/>
        </w:rPr>
      </w:pPr>
    </w:p>
    <w:p w14:paraId="3B7C3C3E" w14:textId="77777777" w:rsidR="002D3686" w:rsidRDefault="002D3686" w:rsidP="00C07FE3">
      <w:pPr>
        <w:rPr>
          <w:lang w:val="en-US"/>
        </w:rPr>
      </w:pPr>
    </w:p>
    <w:p w14:paraId="06BB0D5E" w14:textId="77777777" w:rsidR="00E81A93" w:rsidRDefault="00E81A93" w:rsidP="00C07FE3">
      <w:pPr>
        <w:rPr>
          <w:lang w:val="en-US"/>
        </w:rPr>
      </w:pPr>
    </w:p>
    <w:p w14:paraId="22D263CC" w14:textId="77777777" w:rsidR="004D1544" w:rsidRDefault="004D1544" w:rsidP="00C07FE3">
      <w:pPr>
        <w:rPr>
          <w:lang w:val="en-US"/>
        </w:rPr>
      </w:pPr>
    </w:p>
    <w:p w14:paraId="1DBFF214" w14:textId="3EF62F1B" w:rsidR="00C07FE3" w:rsidRPr="00C07FE3" w:rsidRDefault="004D1544" w:rsidP="003777B9">
      <w:pPr>
        <w:pStyle w:val="Answerlines"/>
        <w:tabs>
          <w:tab w:val="clear" w:pos="1134"/>
        </w:tabs>
        <w:ind w:left="5670"/>
      </w:pPr>
      <w:r>
        <w:rPr>
          <w:rFonts w:hint="eastAsia"/>
        </w:rPr>
        <w:t>force</w:t>
      </w:r>
      <w:r w:rsidR="00C07FE3">
        <w:rPr>
          <w:rFonts w:hint="eastAsia"/>
        </w:rPr>
        <w:t xml:space="preserve"> </w:t>
      </w:r>
      <w:r w:rsidR="00C07FE3" w:rsidRPr="00E51D2B">
        <w:t>=</w:t>
      </w:r>
      <w:r w:rsidR="00C07FE3">
        <w:rPr>
          <w:rFonts w:hint="eastAsia"/>
        </w:rPr>
        <w:t xml:space="preserve"> </w:t>
      </w:r>
      <w:r w:rsidR="00C07FE3">
        <w:tab/>
      </w:r>
      <w:r w:rsidR="00C07FE3">
        <w:rPr>
          <w:rFonts w:hint="eastAsia"/>
        </w:rPr>
        <w:t>[2]</w:t>
      </w:r>
    </w:p>
    <w:p w14:paraId="62028F21" w14:textId="64527610" w:rsidR="00F251AB" w:rsidRPr="00180CE7" w:rsidRDefault="00C07FE3" w:rsidP="00C07FE3">
      <w:pPr>
        <w:ind w:left="1134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3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>
        <w:rPr>
          <w:b/>
          <w:bCs/>
        </w:rPr>
        <w:tab/>
      </w:r>
      <w:r w:rsidR="00A36FA2" w:rsidRPr="00180CE7">
        <w:rPr>
          <w:rFonts w:hint="eastAsia"/>
        </w:rPr>
        <w:t>Calculate the extension of spring</w:t>
      </w:r>
      <w:r w:rsidR="00E81A93" w:rsidRPr="00180CE7">
        <w:rPr>
          <w:rFonts w:hint="eastAsia"/>
        </w:rPr>
        <w:t>.</w:t>
      </w:r>
    </w:p>
    <w:p w14:paraId="6E4493D1" w14:textId="77777777" w:rsidR="00E81A93" w:rsidRDefault="00E81A93" w:rsidP="00C07FE3">
      <w:pPr>
        <w:ind w:left="1134"/>
        <w:rPr>
          <w:b/>
          <w:bCs/>
        </w:rPr>
      </w:pPr>
    </w:p>
    <w:p w14:paraId="6E8B062F" w14:textId="77777777" w:rsidR="00E81A93" w:rsidRDefault="00E81A93" w:rsidP="00C07FE3">
      <w:pPr>
        <w:ind w:left="1134"/>
        <w:rPr>
          <w:b/>
          <w:bCs/>
        </w:rPr>
      </w:pPr>
    </w:p>
    <w:p w14:paraId="4FCE7632" w14:textId="77777777" w:rsidR="00E81A93" w:rsidRDefault="00E81A93" w:rsidP="00C07FE3">
      <w:pPr>
        <w:ind w:left="1134"/>
        <w:rPr>
          <w:b/>
          <w:bCs/>
        </w:rPr>
      </w:pPr>
    </w:p>
    <w:p w14:paraId="30060F5A" w14:textId="77777777" w:rsidR="002D3686" w:rsidRDefault="002D3686" w:rsidP="00C07FE3">
      <w:pPr>
        <w:ind w:left="1134"/>
        <w:rPr>
          <w:b/>
          <w:bCs/>
        </w:rPr>
      </w:pPr>
    </w:p>
    <w:p w14:paraId="5094BFB7" w14:textId="10F7269C" w:rsidR="00E81A93" w:rsidRDefault="00E81A93" w:rsidP="003777B9">
      <w:pPr>
        <w:pStyle w:val="Answerlines"/>
        <w:tabs>
          <w:tab w:val="clear" w:pos="1134"/>
        </w:tabs>
        <w:ind w:left="5103"/>
      </w:pPr>
      <w:r>
        <w:rPr>
          <w:rFonts w:hint="eastAsia"/>
        </w:rPr>
        <w:t xml:space="preserve">extension </w:t>
      </w:r>
      <w:r w:rsidRPr="00E51D2B">
        <w:t>=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[2]</w:t>
      </w:r>
    </w:p>
    <w:p w14:paraId="19FF3F61" w14:textId="64B9A477" w:rsidR="00C07FE3" w:rsidRPr="00912B7D" w:rsidRDefault="00180CE7" w:rsidP="00C07FE3">
      <w:pPr>
        <w:ind w:left="1134"/>
        <w:rPr>
          <w:lang w:val="en-US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3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>
        <w:rPr>
          <w:b/>
          <w:bCs/>
        </w:rPr>
        <w:tab/>
      </w:r>
      <w:r w:rsidR="00C07FE3" w:rsidRPr="00C07FE3">
        <w:rPr>
          <w:lang w:val="en-US"/>
        </w:rPr>
        <w:t>Explain why it is not necessary to know the weight of PQ.</w:t>
      </w:r>
    </w:p>
    <w:p w14:paraId="0370DE20" w14:textId="77777777" w:rsidR="004D1544" w:rsidRDefault="004D1544" w:rsidP="00747046">
      <w:pPr>
        <w:pStyle w:val="Answerlines"/>
        <w:ind w:left="1701"/>
        <w:rPr>
          <w:lang w:val="en-US"/>
        </w:rPr>
      </w:pPr>
      <w:r>
        <w:rPr>
          <w:lang w:val="en-US"/>
        </w:rPr>
        <w:tab/>
      </w:r>
    </w:p>
    <w:p w14:paraId="501E3527" w14:textId="57CCD9D5" w:rsidR="004D1544" w:rsidRDefault="004D1544" w:rsidP="00747046">
      <w:pPr>
        <w:pStyle w:val="Answerlines"/>
        <w:ind w:left="1701"/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[1]</w:t>
      </w:r>
    </w:p>
    <w:p w14:paraId="02A7DC66" w14:textId="40DAADB6" w:rsidR="00810B6F" w:rsidRDefault="004D1544" w:rsidP="00BD4AD4">
      <w:pPr>
        <w:pStyle w:val="Answerlines"/>
        <w:jc w:val="right"/>
        <w:rPr>
          <w:lang w:val="en-US"/>
        </w:rPr>
      </w:pPr>
      <w:r>
        <w:rPr>
          <w:rFonts w:hint="eastAsia"/>
          <w:lang w:val="en-US"/>
        </w:rPr>
        <w:t xml:space="preserve">[Total: </w:t>
      </w:r>
      <w:r w:rsidR="002D3686">
        <w:rPr>
          <w:rFonts w:hint="eastAsia"/>
          <w:lang w:val="en-US"/>
        </w:rPr>
        <w:t>10</w:t>
      </w:r>
      <w:r>
        <w:rPr>
          <w:rFonts w:hint="eastAsia"/>
          <w:lang w:val="en-US"/>
        </w:rPr>
        <w:t>]</w:t>
      </w:r>
    </w:p>
    <w:p w14:paraId="00AF58D3" w14:textId="6076E349" w:rsidR="00F7045F" w:rsidRPr="004D1544" w:rsidRDefault="00810B6F" w:rsidP="00810B6F">
      <w:pPr>
        <w:tabs>
          <w:tab w:val="clear" w:pos="567"/>
          <w:tab w:val="clear" w:pos="1134"/>
          <w:tab w:val="clear" w:pos="9923"/>
        </w:tabs>
        <w:adjustRightInd/>
        <w:snapToGrid/>
        <w:spacing w:before="0"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bookmarkEnd w:id="4"/>
    <w:commentRangeStart w:id="9"/>
    <w:commentRangeStart w:id="10"/>
    <w:p w14:paraId="06D76F97" w14:textId="040424AE" w:rsidR="00A7787C" w:rsidRDefault="000C32EB" w:rsidP="00A7787C">
      <w:pPr>
        <w:pStyle w:val="Heading1"/>
      </w:pPr>
      <w:r>
        <w:lastRenderedPageBreak/>
        <w:fldChar w:fldCharType="begin"/>
      </w:r>
      <w:r>
        <w:instrText xml:space="preserve"> REF _Ref213141938 \h </w:instrText>
      </w:r>
      <w:r>
        <w:fldChar w:fldCharType="separate"/>
      </w:r>
      <w:r w:rsidR="006A47F6">
        <w:t xml:space="preserve">Fig. </w:t>
      </w:r>
      <w:r w:rsidR="006A47F6">
        <w:rPr>
          <w:noProof/>
        </w:rPr>
        <w:t>3</w:t>
      </w:r>
      <w:r w:rsidR="006A47F6">
        <w:t>.</w:t>
      </w:r>
      <w:r w:rsidR="006A47F6">
        <w:rPr>
          <w:noProof/>
        </w:rPr>
        <w:t>1</w:t>
      </w:r>
      <w:r>
        <w:fldChar w:fldCharType="end"/>
      </w:r>
      <w:r w:rsidR="00A7787C">
        <w:t xml:space="preserve"> shows a space vehicle which consists of a capsule and a nose cone.</w:t>
      </w:r>
      <w:r w:rsidR="00A7787C">
        <w:rPr>
          <w:rFonts w:hint="eastAsia"/>
        </w:rPr>
        <w:t xml:space="preserve"> </w:t>
      </w:r>
      <w:commentRangeEnd w:id="9"/>
      <w:r w:rsidR="000F6712">
        <w:rPr>
          <w:rStyle w:val="CommentReference"/>
          <w:sz w:val="22"/>
          <w:szCs w:val="32"/>
        </w:rPr>
        <w:commentReference w:id="9"/>
      </w:r>
      <w:commentRangeEnd w:id="10"/>
      <w:r w:rsidR="00543790">
        <w:rPr>
          <w:rStyle w:val="CommentReference"/>
          <w:sz w:val="22"/>
          <w:szCs w:val="32"/>
        </w:rPr>
        <w:commentReference w:id="10"/>
      </w:r>
    </w:p>
    <w:p w14:paraId="121020F0" w14:textId="3D587D9B" w:rsidR="00A7787C" w:rsidRDefault="00A7787C" w:rsidP="000C32EB">
      <w:pPr>
        <w:ind w:left="567"/>
      </w:pPr>
      <w:r>
        <w:t>The space vehicle is moving at a velocity of 7800 m / s. The mass of the space vehicle is 840 kg.</w:t>
      </w:r>
    </w:p>
    <w:p w14:paraId="4A4EC02A" w14:textId="77777777" w:rsidR="000C32EB" w:rsidRDefault="000C32EB" w:rsidP="000C32EB">
      <w:pPr>
        <w:keepNext/>
        <w:ind w:left="567"/>
        <w:jc w:val="center"/>
      </w:pPr>
      <w:r>
        <w:rPr>
          <w:noProof/>
        </w:rPr>
        <w:drawing>
          <wp:inline distT="0" distB="0" distL="0" distR="0" wp14:anchorId="7402931F" wp14:editId="1C405326">
            <wp:extent cx="2790190" cy="1820946"/>
            <wp:effectExtent l="0" t="0" r="0" b="8255"/>
            <wp:docPr id="1801153030" name="Picture 1" descr="A diagram of a caps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53030" name="Picture 1" descr="A diagram of a capsule&#10;&#10;AI-generated content may be incorrect."/>
                    <pic:cNvPicPr/>
                  </pic:nvPicPr>
                  <pic:blipFill rotWithShape="1">
                    <a:blip r:embed="rId20"/>
                    <a:srcRect t="-4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850" cy="1831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31939" w14:textId="44F67D9F" w:rsidR="000C32EB" w:rsidRDefault="000C32EB" w:rsidP="00650372">
      <w:pPr>
        <w:pStyle w:val="Caption"/>
        <w:ind w:left="567"/>
        <w:jc w:val="center"/>
      </w:pPr>
      <w:bookmarkStart w:id="11" w:name="_Ref213141938"/>
      <w:r>
        <w:t xml:space="preserve">Fig. </w:t>
      </w:r>
      <w:fldSimple w:instr=" STYLEREF 1 \s ">
        <w:r w:rsidR="006A47F6">
          <w:rPr>
            <w:noProof/>
          </w:rPr>
          <w:t>3</w:t>
        </w:r>
      </w:fldSimple>
      <w:r w:rsidR="00D90754">
        <w:t>.</w:t>
      </w:r>
      <w:fldSimple w:instr=" SEQ Fig. \* ARABIC \s 1 ">
        <w:r w:rsidR="006A47F6">
          <w:rPr>
            <w:noProof/>
          </w:rPr>
          <w:t>1</w:t>
        </w:r>
      </w:fldSimple>
      <w:bookmarkEnd w:id="11"/>
    </w:p>
    <w:p w14:paraId="3BE611AF" w14:textId="722ED24C" w:rsidR="00D14C83" w:rsidRDefault="00B27EB3" w:rsidP="00B27EB3">
      <w:pPr>
        <w:ind w:left="567"/>
      </w:pPr>
      <w:r w:rsidRPr="007F6577">
        <w:rPr>
          <w:b/>
          <w:bCs/>
        </w:rPr>
        <w:fldChar w:fldCharType="begin"/>
      </w:r>
      <w:r w:rsidRPr="007F6577">
        <w:rPr>
          <w:b/>
          <w:bCs/>
        </w:rPr>
        <w:instrText xml:space="preserve"> LISTNUM  cie \l 2 \s 1 </w:instrText>
      </w:r>
      <w:r w:rsidRPr="007F6577">
        <w:rPr>
          <w:b/>
          <w:bCs/>
        </w:rPr>
        <w:fldChar w:fldCharType="end"/>
      </w:r>
      <w:r w:rsidRPr="00061577">
        <w:tab/>
      </w:r>
      <w:r w:rsidR="00061577" w:rsidRPr="00061577">
        <w:t xml:space="preserve">Show that the momentum of the space vehicle is approximately </w:t>
      </w:r>
      <w:r w:rsidR="00062320" w:rsidRPr="00062320">
        <w:t>6.55</w:t>
      </w:r>
      <w:r w:rsidR="00062320">
        <w:rPr>
          <w:rFonts w:hint="eastAsia"/>
        </w:rPr>
        <w:t xml:space="preserve"> </w:t>
      </w:r>
      <w:r w:rsidR="00062320" w:rsidRPr="00062320">
        <w:t>×</w:t>
      </w:r>
      <w:r w:rsidR="00062320">
        <w:rPr>
          <w:rFonts w:hint="eastAsia"/>
        </w:rPr>
        <w:t xml:space="preserve"> </w:t>
      </w:r>
      <w:r w:rsidR="00062320" w:rsidRPr="00062320">
        <w:t>10</w:t>
      </w:r>
      <w:r w:rsidR="00062320" w:rsidRPr="00062320">
        <w:rPr>
          <w:rFonts w:hint="eastAsia"/>
          <w:sz w:val="24"/>
          <w:szCs w:val="24"/>
          <w:vertAlign w:val="superscript"/>
        </w:rPr>
        <w:t>6</w:t>
      </w:r>
      <w:r w:rsidR="00061577" w:rsidRPr="00061577">
        <w:t xml:space="preserve"> kg m / s.</w:t>
      </w:r>
    </w:p>
    <w:p w14:paraId="054C4394" w14:textId="77777777" w:rsidR="00CF329C" w:rsidRDefault="00CF329C" w:rsidP="00BD4AD4"/>
    <w:p w14:paraId="15B0A905" w14:textId="77777777" w:rsidR="00CF329C" w:rsidRDefault="00CF329C" w:rsidP="00B27EB3">
      <w:pPr>
        <w:ind w:left="567"/>
      </w:pPr>
    </w:p>
    <w:p w14:paraId="7B27542A" w14:textId="77777777" w:rsidR="00CF329C" w:rsidRDefault="00CF329C" w:rsidP="00B27EB3">
      <w:pPr>
        <w:ind w:left="567"/>
      </w:pPr>
    </w:p>
    <w:p w14:paraId="31C67A9E" w14:textId="70C58E5E" w:rsidR="00CF329C" w:rsidRDefault="00CF329C" w:rsidP="00CF329C">
      <w:pPr>
        <w:ind w:left="567"/>
        <w:jc w:val="right"/>
      </w:pPr>
      <w:r>
        <w:rPr>
          <w:rFonts w:hint="eastAsia"/>
        </w:rPr>
        <w:t>[1]</w:t>
      </w:r>
    </w:p>
    <w:p w14:paraId="50DFC22A" w14:textId="4D19CDF3" w:rsidR="00CF329C" w:rsidRDefault="00CF329C" w:rsidP="00CF329C">
      <w:pPr>
        <w:ind w:left="567" w:right="880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2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>
        <w:rPr>
          <w:b/>
          <w:bCs/>
        </w:rPr>
        <w:tab/>
      </w:r>
      <w:r w:rsidRPr="00CF329C">
        <w:t>The capsule ejects the nose cone, as shown in</w:t>
      </w:r>
      <w:r w:rsidR="00931AD2">
        <w:rPr>
          <w:rFonts w:hint="eastAsia"/>
        </w:rPr>
        <w:t xml:space="preserve"> </w:t>
      </w:r>
      <w:r w:rsidR="00931AD2">
        <w:fldChar w:fldCharType="begin"/>
      </w:r>
      <w:r w:rsidR="00931AD2">
        <w:instrText xml:space="preserve"> REF _Ref213142066 \h </w:instrText>
      </w:r>
      <w:r w:rsidR="00931AD2">
        <w:fldChar w:fldCharType="separate"/>
      </w:r>
      <w:r w:rsidR="006A47F6">
        <w:t xml:space="preserve">Fig. </w:t>
      </w:r>
      <w:r w:rsidR="006A47F6">
        <w:rPr>
          <w:noProof/>
        </w:rPr>
        <w:t>3</w:t>
      </w:r>
      <w:r w:rsidR="006A47F6">
        <w:t>.</w:t>
      </w:r>
      <w:r w:rsidR="006A47F6">
        <w:rPr>
          <w:noProof/>
        </w:rPr>
        <w:t>2</w:t>
      </w:r>
      <w:r w:rsidR="00931AD2">
        <w:fldChar w:fldCharType="end"/>
      </w:r>
      <w:r w:rsidRPr="00CF329C">
        <w:t>.</w:t>
      </w:r>
    </w:p>
    <w:p w14:paraId="61316FC1" w14:textId="77777777" w:rsidR="00931AD2" w:rsidRDefault="00931AD2" w:rsidP="00650372">
      <w:pPr>
        <w:keepNext/>
        <w:ind w:left="567" w:right="880"/>
        <w:jc w:val="center"/>
      </w:pPr>
      <w:r>
        <w:rPr>
          <w:noProof/>
        </w:rPr>
        <w:drawing>
          <wp:inline distT="0" distB="0" distL="0" distR="0" wp14:anchorId="6BFC9426" wp14:editId="737DB3EC">
            <wp:extent cx="2327564" cy="1623169"/>
            <wp:effectExtent l="0" t="0" r="0" b="0"/>
            <wp:docPr id="1117336908" name="Picture 1" descr="A diagram of a mass and m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36908" name="Picture 1" descr="A diagram of a mass and mas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9602" cy="163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9459" w14:textId="095D5815" w:rsidR="00931AD2" w:rsidRPr="00931AD2" w:rsidRDefault="00931AD2" w:rsidP="00650372">
      <w:pPr>
        <w:pStyle w:val="Caption"/>
        <w:ind w:left="567"/>
        <w:jc w:val="center"/>
        <w:rPr>
          <w:b w:val="0"/>
          <w:bCs/>
        </w:rPr>
      </w:pPr>
      <w:bookmarkStart w:id="12" w:name="_Ref213142066"/>
      <w:r>
        <w:t xml:space="preserve">Fig. </w:t>
      </w:r>
      <w:fldSimple w:instr=" STYLEREF 1 \s ">
        <w:r w:rsidR="006A47F6">
          <w:rPr>
            <w:noProof/>
          </w:rPr>
          <w:t>3</w:t>
        </w:r>
      </w:fldSimple>
      <w:r w:rsidR="00D90754">
        <w:t>.</w:t>
      </w:r>
      <w:fldSimple w:instr=" SEQ Fig. \* ARABIC \s 1 ">
        <w:r w:rsidR="006A47F6">
          <w:rPr>
            <w:noProof/>
          </w:rPr>
          <w:t>2</w:t>
        </w:r>
      </w:fldSimple>
      <w:bookmarkEnd w:id="12"/>
      <w:r>
        <w:rPr>
          <w:rFonts w:hint="eastAsia"/>
        </w:rPr>
        <w:t xml:space="preserve"> </w:t>
      </w:r>
      <w:r w:rsidRPr="00931AD2">
        <w:rPr>
          <w:rFonts w:hint="eastAsia"/>
          <w:b w:val="0"/>
          <w:bCs/>
        </w:rPr>
        <w:t>(not to scale)</w:t>
      </w:r>
    </w:p>
    <w:p w14:paraId="37CDAE4C" w14:textId="77777777" w:rsidR="00F52954" w:rsidRDefault="00D71ED0" w:rsidP="00D71ED0">
      <w:pPr>
        <w:ind w:left="1134"/>
        <w:rPr>
          <w:bCs/>
        </w:rPr>
      </w:pPr>
      <w:r w:rsidRPr="00D71ED0">
        <w:rPr>
          <w:bCs/>
        </w:rPr>
        <w:t xml:space="preserve">Determine the velocity </w:t>
      </w:r>
      <w:r w:rsidRPr="00D71ED0">
        <w:rPr>
          <w:bCs/>
          <w:i/>
          <w:iCs/>
        </w:rPr>
        <w:t>v</w:t>
      </w:r>
      <w:r w:rsidRPr="00D71ED0">
        <w:rPr>
          <w:bCs/>
        </w:rPr>
        <w:t xml:space="preserve"> of the capsule after the nose cone is ejected. </w:t>
      </w:r>
    </w:p>
    <w:p w14:paraId="0C75A77A" w14:textId="166B9206" w:rsidR="00931AD2" w:rsidRPr="00931AD2" w:rsidRDefault="00D71ED0" w:rsidP="00D71ED0">
      <w:pPr>
        <w:ind w:left="1134"/>
        <w:rPr>
          <w:bCs/>
        </w:rPr>
      </w:pPr>
      <w:r w:rsidRPr="00D71ED0">
        <w:rPr>
          <w:bCs/>
        </w:rPr>
        <w:t>Give your answer to</w:t>
      </w:r>
      <w:r>
        <w:rPr>
          <w:rFonts w:hint="eastAsia"/>
          <w:bCs/>
        </w:rPr>
        <w:t xml:space="preserve"> </w:t>
      </w:r>
      <w:r w:rsidRPr="00D71ED0">
        <w:rPr>
          <w:bCs/>
        </w:rPr>
        <w:t>3 significant figures.</w:t>
      </w:r>
    </w:p>
    <w:p w14:paraId="756C435A" w14:textId="77777777" w:rsidR="00931AD2" w:rsidRDefault="00931AD2" w:rsidP="00CF329C">
      <w:pPr>
        <w:ind w:left="567" w:right="880"/>
      </w:pPr>
    </w:p>
    <w:p w14:paraId="7EA270D1" w14:textId="77777777" w:rsidR="00931AD2" w:rsidRDefault="00931AD2" w:rsidP="00CF329C">
      <w:pPr>
        <w:ind w:left="567" w:right="880"/>
      </w:pPr>
    </w:p>
    <w:p w14:paraId="76443852" w14:textId="77777777" w:rsidR="00931AD2" w:rsidRDefault="00931AD2" w:rsidP="00CF329C">
      <w:pPr>
        <w:ind w:left="567" w:right="880"/>
      </w:pPr>
    </w:p>
    <w:p w14:paraId="2F755911" w14:textId="77777777" w:rsidR="005B3BB5" w:rsidRDefault="005B3BB5" w:rsidP="00FA4B8E">
      <w:pPr>
        <w:ind w:right="880"/>
      </w:pPr>
    </w:p>
    <w:p w14:paraId="04BB647A" w14:textId="77777777" w:rsidR="005B3BB5" w:rsidRDefault="005B3BB5" w:rsidP="00CF329C">
      <w:pPr>
        <w:ind w:left="567" w:right="880"/>
      </w:pPr>
    </w:p>
    <w:p w14:paraId="3185A89C" w14:textId="77777777" w:rsidR="00931AD2" w:rsidRPr="00CF329C" w:rsidRDefault="00931AD2" w:rsidP="00CF329C">
      <w:pPr>
        <w:ind w:left="567" w:right="880"/>
      </w:pPr>
    </w:p>
    <w:p w14:paraId="091D1468" w14:textId="5277763A" w:rsidR="00B84929" w:rsidRDefault="00B84929" w:rsidP="00FA4B8E">
      <w:pPr>
        <w:pStyle w:val="Answerlines"/>
        <w:ind w:firstLine="2835"/>
      </w:pPr>
      <w:r w:rsidRPr="00B84929">
        <w:t xml:space="preserve">velocity </w:t>
      </w:r>
      <w:r w:rsidRPr="00F312C6">
        <w:rPr>
          <w:i/>
          <w:iCs/>
        </w:rPr>
        <w:t>v</w:t>
      </w:r>
      <w:r w:rsidRPr="00B84929">
        <w:t xml:space="preserve"> of the capsule</w:t>
      </w:r>
      <w:r w:rsidR="00EA3CC4" w:rsidRPr="00CF329C">
        <w:rPr>
          <w:rFonts w:hint="eastAsia"/>
        </w:rPr>
        <w:t xml:space="preserve"> </w:t>
      </w:r>
      <w:r w:rsidR="00EA3CC4" w:rsidRPr="00CF329C">
        <w:t>=</w:t>
      </w:r>
      <w:r w:rsidR="00EA3CC4" w:rsidRPr="00CF329C">
        <w:rPr>
          <w:rFonts w:hint="eastAsia"/>
        </w:rPr>
        <w:t xml:space="preserve"> </w:t>
      </w:r>
      <w:r w:rsidR="00EA3CC4">
        <w:tab/>
      </w:r>
      <w:r w:rsidR="00EA3CC4">
        <w:rPr>
          <w:rFonts w:hint="eastAsia"/>
        </w:rPr>
        <w:t>[</w:t>
      </w:r>
      <w:r>
        <w:rPr>
          <w:rFonts w:hint="eastAsia"/>
        </w:rPr>
        <w:t>3</w:t>
      </w:r>
      <w:r w:rsidR="00EA3CC4">
        <w:rPr>
          <w:rFonts w:hint="eastAsia"/>
        </w:rPr>
        <w:t>]</w:t>
      </w:r>
    </w:p>
    <w:p w14:paraId="4BFF798B" w14:textId="77777777" w:rsidR="00B84929" w:rsidRDefault="00B84929">
      <w:pPr>
        <w:tabs>
          <w:tab w:val="clear" w:pos="567"/>
          <w:tab w:val="clear" w:pos="1134"/>
          <w:tab w:val="clear" w:pos="9923"/>
        </w:tabs>
        <w:adjustRightInd/>
        <w:snapToGrid/>
        <w:spacing w:before="0" w:after="160" w:line="259" w:lineRule="auto"/>
        <w:jc w:val="left"/>
      </w:pPr>
      <w:r>
        <w:br w:type="page"/>
      </w:r>
    </w:p>
    <w:p w14:paraId="1A94D29D" w14:textId="77777777" w:rsidR="004A3080" w:rsidRPr="004A3080" w:rsidRDefault="00B84929" w:rsidP="004A3080">
      <w:pPr>
        <w:ind w:left="567"/>
      </w:pPr>
      <w:r>
        <w:rPr>
          <w:b/>
          <w:bCs/>
        </w:rPr>
        <w:lastRenderedPageBreak/>
        <w:fldChar w:fldCharType="begin"/>
      </w:r>
      <w:r>
        <w:rPr>
          <w:b/>
          <w:bCs/>
        </w:rPr>
        <w:instrText xml:space="preserve"> LISTNUM  cie \l 2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 w:rsidRPr="004A3080">
        <w:tab/>
      </w:r>
      <w:r w:rsidR="004A3080" w:rsidRPr="004A3080">
        <w:t>A different space capsule returns to Earth.</w:t>
      </w:r>
    </w:p>
    <w:p w14:paraId="133DB014" w14:textId="5DD138EE" w:rsidR="004A3080" w:rsidRPr="004A3080" w:rsidRDefault="00F35BBE" w:rsidP="004A3080">
      <w:pPr>
        <w:ind w:left="1134"/>
      </w:pPr>
      <w:r>
        <w:fldChar w:fldCharType="begin"/>
      </w:r>
      <w:r>
        <w:instrText xml:space="preserve"> REF _Ref213142233 \h </w:instrText>
      </w:r>
      <w:r>
        <w:fldChar w:fldCharType="separate"/>
      </w:r>
      <w:r w:rsidR="006A47F6">
        <w:t xml:space="preserve">Fig. </w:t>
      </w:r>
      <w:r w:rsidR="006A47F6">
        <w:rPr>
          <w:noProof/>
        </w:rPr>
        <w:t>3</w:t>
      </w:r>
      <w:r w:rsidR="006A47F6">
        <w:t>.</w:t>
      </w:r>
      <w:r w:rsidR="006A47F6">
        <w:rPr>
          <w:noProof/>
        </w:rPr>
        <w:t>3</w:t>
      </w:r>
      <w:r>
        <w:fldChar w:fldCharType="end"/>
      </w:r>
      <w:r w:rsidR="004A3080" w:rsidRPr="004A3080">
        <w:t xml:space="preserve"> shows this capsule just before it lands in the sea.</w:t>
      </w:r>
    </w:p>
    <w:p w14:paraId="1546A6BE" w14:textId="4098A224" w:rsidR="00EA3CC4" w:rsidRPr="004A3080" w:rsidRDefault="004A3080" w:rsidP="004A3080">
      <w:pPr>
        <w:ind w:left="1134"/>
      </w:pPr>
      <w:r w:rsidRPr="004A3080">
        <w:t>The capsule travels at terminal velocity.</w:t>
      </w:r>
    </w:p>
    <w:p w14:paraId="598820CE" w14:textId="77777777" w:rsidR="00F35BBE" w:rsidRDefault="00F35BBE" w:rsidP="00650372">
      <w:pPr>
        <w:keepNext/>
        <w:ind w:left="567"/>
        <w:jc w:val="center"/>
      </w:pPr>
      <w:r>
        <w:rPr>
          <w:noProof/>
        </w:rPr>
        <w:drawing>
          <wp:inline distT="0" distB="0" distL="0" distR="0" wp14:anchorId="1348A327" wp14:editId="4B324157">
            <wp:extent cx="2971800" cy="2508261"/>
            <wp:effectExtent l="0" t="0" r="0" b="6350"/>
            <wp:docPr id="1399556648" name="Picture 1" descr="A diagram of a parach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56648" name="Picture 1" descr="A diagram of a parachut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2897" cy="251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60CB" w14:textId="3B85DD0D" w:rsidR="00B84929" w:rsidRDefault="00F35BBE" w:rsidP="00650372">
      <w:pPr>
        <w:pStyle w:val="Caption"/>
        <w:ind w:left="567"/>
        <w:jc w:val="center"/>
      </w:pPr>
      <w:bookmarkStart w:id="13" w:name="_Ref213142233"/>
      <w:r>
        <w:t xml:space="preserve">Fig. </w:t>
      </w:r>
      <w:fldSimple w:instr=" STYLEREF 1 \s ">
        <w:r w:rsidR="006A47F6">
          <w:rPr>
            <w:noProof/>
          </w:rPr>
          <w:t>3</w:t>
        </w:r>
      </w:fldSimple>
      <w:r w:rsidR="00D90754">
        <w:t>.</w:t>
      </w:r>
      <w:fldSimple w:instr=" SEQ Fig. \* ARABIC \s 1 ">
        <w:r w:rsidR="006A47F6">
          <w:rPr>
            <w:noProof/>
          </w:rPr>
          <w:t>3</w:t>
        </w:r>
      </w:fldSimple>
      <w:bookmarkEnd w:id="13"/>
    </w:p>
    <w:p w14:paraId="60E8FE18" w14:textId="77777777" w:rsidR="00B23187" w:rsidRPr="00B23187" w:rsidRDefault="00B23187" w:rsidP="00B23187">
      <w:pPr>
        <w:ind w:left="1134"/>
      </w:pPr>
      <w:r w:rsidRPr="00B23187">
        <w:t xml:space="preserve">The upward vertical force acting on the capsule is 120 </w:t>
      </w:r>
      <w:proofErr w:type="spellStart"/>
      <w:r w:rsidRPr="00B23187">
        <w:t>kN.</w:t>
      </w:r>
      <w:proofErr w:type="spellEnd"/>
    </w:p>
    <w:p w14:paraId="20C40B0B" w14:textId="6568D900" w:rsidR="00B23187" w:rsidRDefault="00B23187" w:rsidP="00B23187">
      <w:pPr>
        <w:ind w:left="1134"/>
      </w:pPr>
      <w:r w:rsidRPr="00B23187">
        <w:t>Calculate the mass of the capsule.</w:t>
      </w:r>
    </w:p>
    <w:p w14:paraId="12A3465E" w14:textId="77777777" w:rsidR="00B23187" w:rsidRDefault="00B23187" w:rsidP="00B23187">
      <w:pPr>
        <w:ind w:left="1134"/>
      </w:pPr>
    </w:p>
    <w:p w14:paraId="55A6DA83" w14:textId="77777777" w:rsidR="00B23187" w:rsidRDefault="00B23187" w:rsidP="00B23187">
      <w:pPr>
        <w:ind w:left="1134"/>
      </w:pPr>
    </w:p>
    <w:p w14:paraId="153B4EE7" w14:textId="77777777" w:rsidR="005B3BB5" w:rsidRDefault="005B3BB5" w:rsidP="00B23187">
      <w:pPr>
        <w:ind w:left="1134"/>
      </w:pPr>
    </w:p>
    <w:p w14:paraId="278D5568" w14:textId="77777777" w:rsidR="00FA4B8E" w:rsidRDefault="00FA4B8E" w:rsidP="00B23187">
      <w:pPr>
        <w:ind w:left="1134"/>
      </w:pPr>
    </w:p>
    <w:p w14:paraId="7737996D" w14:textId="77777777" w:rsidR="00B23187" w:rsidRDefault="00B23187" w:rsidP="00B23187">
      <w:pPr>
        <w:ind w:left="1134"/>
      </w:pPr>
    </w:p>
    <w:p w14:paraId="5085446E" w14:textId="0E2D381B" w:rsidR="00B23187" w:rsidRDefault="005B3BB5" w:rsidP="00FA4B8E">
      <w:pPr>
        <w:pStyle w:val="Answerlines"/>
        <w:ind w:firstLine="3402"/>
      </w:pPr>
      <w:r>
        <w:rPr>
          <w:rFonts w:hint="eastAsia"/>
        </w:rPr>
        <w:t xml:space="preserve">mass </w:t>
      </w:r>
      <w:r w:rsidR="00B23187" w:rsidRPr="00B84929">
        <w:t>of the capsule</w:t>
      </w:r>
      <w:r w:rsidR="00B23187" w:rsidRPr="00CF329C">
        <w:rPr>
          <w:rFonts w:hint="eastAsia"/>
        </w:rPr>
        <w:t xml:space="preserve"> </w:t>
      </w:r>
      <w:r w:rsidR="00B23187" w:rsidRPr="00CF329C">
        <w:t>=</w:t>
      </w:r>
      <w:r w:rsidR="00B23187" w:rsidRPr="00CF329C">
        <w:rPr>
          <w:rFonts w:hint="eastAsia"/>
        </w:rPr>
        <w:t xml:space="preserve"> </w:t>
      </w:r>
      <w:r w:rsidR="00B23187">
        <w:tab/>
      </w:r>
      <w:r w:rsidR="00B23187">
        <w:rPr>
          <w:rFonts w:hint="eastAsia"/>
        </w:rPr>
        <w:t>[2]</w:t>
      </w:r>
    </w:p>
    <w:p w14:paraId="41A397A8" w14:textId="0E6C58D3" w:rsidR="00BC09AC" w:rsidRDefault="005B3BB5" w:rsidP="00BD4AD4">
      <w:pPr>
        <w:pStyle w:val="Answerlines"/>
        <w:jc w:val="right"/>
      </w:pPr>
      <w:r>
        <w:rPr>
          <w:rFonts w:hint="eastAsia"/>
        </w:rPr>
        <w:t>[Total: 6]</w:t>
      </w:r>
    </w:p>
    <w:p w14:paraId="6D9851FE" w14:textId="77777777" w:rsidR="00BC09AC" w:rsidRDefault="00BC09AC">
      <w:pPr>
        <w:tabs>
          <w:tab w:val="clear" w:pos="567"/>
          <w:tab w:val="clear" w:pos="1134"/>
          <w:tab w:val="clear" w:pos="1701"/>
          <w:tab w:val="clear" w:pos="9923"/>
        </w:tabs>
        <w:adjustRightInd/>
        <w:snapToGrid/>
        <w:spacing w:before="0" w:after="160" w:line="259" w:lineRule="auto"/>
        <w:jc w:val="left"/>
      </w:pPr>
      <w:r>
        <w:br w:type="page"/>
      </w:r>
    </w:p>
    <w:p w14:paraId="05234BFD" w14:textId="68A484E8" w:rsidR="00FA4B8E" w:rsidRDefault="00FA4B8E" w:rsidP="00FA4B8E">
      <w:pPr>
        <w:pStyle w:val="Heading1"/>
      </w:pPr>
      <w:r>
        <w:lastRenderedPageBreak/>
        <w:fldChar w:fldCharType="begin"/>
      </w:r>
      <w:r>
        <w:instrText xml:space="preserve"> REF _Ref212379727 \h </w:instrText>
      </w:r>
      <w:r>
        <w:fldChar w:fldCharType="separate"/>
      </w:r>
      <w:r w:rsidR="006A47F6" w:rsidRPr="00402E5D">
        <w:t xml:space="preserve">Fig. </w:t>
      </w:r>
      <w:r w:rsidR="006A47F6">
        <w:rPr>
          <w:noProof/>
        </w:rPr>
        <w:t>4</w:t>
      </w:r>
      <w:r w:rsidR="006A47F6">
        <w:t>.</w:t>
      </w:r>
      <w:r w:rsidR="006A47F6">
        <w:rPr>
          <w:noProof/>
        </w:rPr>
        <w:t>1</w:t>
      </w:r>
      <w:r>
        <w:fldChar w:fldCharType="end"/>
      </w:r>
      <w:commentRangeStart w:id="14"/>
      <w:commentRangeStart w:id="15"/>
      <w:r>
        <w:t xml:space="preserve"> shows the cross-section of a </w:t>
      </w:r>
      <w:commentRangeEnd w:id="14"/>
      <w:r>
        <w:rPr>
          <w:rStyle w:val="CommentReference"/>
          <w:sz w:val="22"/>
          <w:szCs w:val="32"/>
        </w:rPr>
        <w:commentReference w:id="14"/>
      </w:r>
      <w:commentRangeEnd w:id="15"/>
      <w:r>
        <w:rPr>
          <w:rStyle w:val="CommentReference"/>
          <w:sz w:val="22"/>
          <w:szCs w:val="32"/>
        </w:rPr>
        <w:commentReference w:id="15"/>
      </w:r>
      <w:r>
        <w:t>barrage built across a tidal bay. The barrage is part of a tidal</w:t>
      </w:r>
      <w:r>
        <w:rPr>
          <w:rFonts w:hint="eastAsia"/>
        </w:rPr>
        <w:t xml:space="preserve"> </w:t>
      </w:r>
      <w:r>
        <w:t>power station.</w:t>
      </w:r>
    </w:p>
    <w:p w14:paraId="3626E66D" w14:textId="77777777" w:rsidR="00FA4B8E" w:rsidRDefault="00FA4B8E" w:rsidP="00FA4B8E">
      <w:pPr>
        <w:keepNext/>
        <w:jc w:val="center"/>
      </w:pPr>
      <w:r w:rsidRPr="008D288F">
        <w:rPr>
          <w:noProof/>
        </w:rPr>
        <w:drawing>
          <wp:inline distT="0" distB="0" distL="0" distR="0" wp14:anchorId="4971D615" wp14:editId="42A2F600">
            <wp:extent cx="5330880" cy="2375065"/>
            <wp:effectExtent l="0" t="0" r="3175" b="6350"/>
            <wp:docPr id="1226444506" name="Picture 1" descr="A diagram of a turbine connected to gener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44506" name="Picture 1" descr="A diagram of a turbine connected to generato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045" cy="238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C24F" w14:textId="1F26787D" w:rsidR="00FA4B8E" w:rsidRDefault="00FA4B8E" w:rsidP="00FA4B8E">
      <w:pPr>
        <w:pStyle w:val="Caption"/>
        <w:jc w:val="center"/>
      </w:pPr>
      <w:bookmarkStart w:id="16" w:name="_Ref212379727"/>
      <w:r w:rsidRPr="00402E5D">
        <w:t xml:space="preserve">Fig. </w:t>
      </w:r>
      <w:fldSimple w:instr=" STYLEREF 1 \s ">
        <w:r w:rsidR="006A47F6">
          <w:rPr>
            <w:noProof/>
          </w:rPr>
          <w:t>4</w:t>
        </w:r>
      </w:fldSimple>
      <w:r>
        <w:t>.</w:t>
      </w:r>
      <w:fldSimple w:instr=" SEQ Fig. \* ARABIC \s 1 ">
        <w:r w:rsidR="006A47F6">
          <w:rPr>
            <w:noProof/>
          </w:rPr>
          <w:t>1</w:t>
        </w:r>
      </w:fldSimple>
      <w:bookmarkEnd w:id="16"/>
    </w:p>
    <w:p w14:paraId="20C51AF5" w14:textId="777C373C" w:rsidR="00FA4B8E" w:rsidRDefault="00FA4B8E" w:rsidP="00FA4B8E">
      <w:pPr>
        <w:ind w:left="567"/>
      </w:pPr>
      <w:r>
        <w:t>The gates are raised to be open when the tide comes in. The gates are lowered to close when it is</w:t>
      </w:r>
      <w:r>
        <w:rPr>
          <w:rFonts w:hint="eastAsia"/>
        </w:rPr>
        <w:t xml:space="preserve"> </w:t>
      </w:r>
      <w:r>
        <w:t xml:space="preserve">high tide. </w:t>
      </w:r>
      <w:r>
        <w:fldChar w:fldCharType="begin"/>
      </w:r>
      <w:r>
        <w:instrText xml:space="preserve"> REF _Ref212379727 \h </w:instrText>
      </w:r>
      <w:r>
        <w:fldChar w:fldCharType="separate"/>
      </w:r>
      <w:r w:rsidR="006A47F6" w:rsidRPr="00402E5D">
        <w:t xml:space="preserve">Fig. </w:t>
      </w:r>
      <w:r w:rsidR="006A47F6">
        <w:rPr>
          <w:noProof/>
        </w:rPr>
        <w:t>4</w:t>
      </w:r>
      <w:r w:rsidR="006A47F6">
        <w:t>.</w:t>
      </w:r>
      <w:r w:rsidR="006A47F6">
        <w:rPr>
          <w:noProof/>
        </w:rPr>
        <w:t>1</w:t>
      </w:r>
      <w:r>
        <w:fldChar w:fldCharType="end"/>
      </w:r>
      <w:r>
        <w:t xml:space="preserve"> shows the water levels in the open sea and the tidal bay when it is low tide. The</w:t>
      </w:r>
      <w:r>
        <w:rPr>
          <w:rFonts w:hint="eastAsia"/>
        </w:rPr>
        <w:t xml:space="preserve"> </w:t>
      </w:r>
      <w:r>
        <w:t>gates are raised and water flows through the turbine.</w:t>
      </w:r>
    </w:p>
    <w:p w14:paraId="44A7DCB4" w14:textId="77777777" w:rsidR="00FA4B8E" w:rsidRDefault="00FA4B8E" w:rsidP="00FA4B8E">
      <w:pPr>
        <w:ind w:left="1134" w:hanging="567"/>
      </w:pPr>
      <w:r w:rsidRPr="007F6577">
        <w:rPr>
          <w:b/>
          <w:bCs/>
        </w:rPr>
        <w:fldChar w:fldCharType="begin"/>
      </w:r>
      <w:r w:rsidRPr="007F6577">
        <w:rPr>
          <w:b/>
          <w:bCs/>
        </w:rPr>
        <w:instrText xml:space="preserve"> LISTNUM  cie \l 2 \s 1 </w:instrText>
      </w:r>
      <w:r w:rsidRPr="007F6577">
        <w:rPr>
          <w:b/>
          <w:bCs/>
        </w:rPr>
        <w:fldChar w:fldCharType="end"/>
      </w:r>
      <w:r>
        <w:rPr>
          <w:b/>
          <w:bCs/>
        </w:rPr>
        <w:tab/>
      </w:r>
      <w:r>
        <w:t>Complete the sentences to describe the energy transfers which take place when the gates</w:t>
      </w:r>
      <w:r>
        <w:rPr>
          <w:rFonts w:hint="eastAsia"/>
        </w:rPr>
        <w:t xml:space="preserve"> </w:t>
      </w:r>
      <w:r>
        <w:t>are opened.</w:t>
      </w:r>
      <w:r>
        <w:rPr>
          <w:rFonts w:hint="eastAsia"/>
        </w:rPr>
        <w:t xml:space="preserve"> </w:t>
      </w:r>
      <w:r>
        <w:t>Use words from the list.</w:t>
      </w:r>
    </w:p>
    <w:p w14:paraId="76CACBF7" w14:textId="77777777" w:rsidR="00FA4B8E" w:rsidRPr="00E83D0F" w:rsidRDefault="00FA4B8E" w:rsidP="00FA4B8E">
      <w:pPr>
        <w:tabs>
          <w:tab w:val="clear" w:pos="567"/>
          <w:tab w:val="clear" w:pos="1134"/>
          <w:tab w:val="clear" w:pos="9923"/>
        </w:tabs>
        <w:ind w:left="1134"/>
        <w:rPr>
          <w:b/>
          <w:bCs/>
        </w:rPr>
      </w:pPr>
      <w:r w:rsidRPr="00E83D0F">
        <w:rPr>
          <w:b/>
          <w:bCs/>
        </w:rPr>
        <w:t xml:space="preserve">tidal bay </w:t>
      </w:r>
      <w:r>
        <w:rPr>
          <w:b/>
          <w:bCs/>
        </w:rPr>
        <w:tab/>
      </w:r>
      <w:r>
        <w:rPr>
          <w:b/>
          <w:bCs/>
        </w:rPr>
        <w:tab/>
      </w:r>
      <w:r w:rsidRPr="00E83D0F">
        <w:rPr>
          <w:b/>
          <w:bCs/>
        </w:rPr>
        <w:t xml:space="preserve">kinetic </w:t>
      </w:r>
      <w:r w:rsidRPr="00E83D0F">
        <w:rPr>
          <w:b/>
          <w:bCs/>
        </w:rPr>
        <w:tab/>
      </w:r>
      <w:r w:rsidRPr="00E83D0F">
        <w:rPr>
          <w:b/>
          <w:bCs/>
        </w:rPr>
        <w:tab/>
        <w:t xml:space="preserve">gates </w:t>
      </w:r>
      <w:r w:rsidRPr="00E83D0F">
        <w:rPr>
          <w:b/>
          <w:bCs/>
        </w:rPr>
        <w:tab/>
      </w:r>
      <w:r w:rsidRPr="00E83D0F">
        <w:rPr>
          <w:b/>
          <w:bCs/>
        </w:rPr>
        <w:tab/>
        <w:t>gravitational potential</w:t>
      </w:r>
    </w:p>
    <w:p w14:paraId="5CFFB61E" w14:textId="77777777" w:rsidR="00FA4B8E" w:rsidRPr="00E83D0F" w:rsidRDefault="00FA4B8E" w:rsidP="00FA4B8E">
      <w:pPr>
        <w:tabs>
          <w:tab w:val="clear" w:pos="567"/>
          <w:tab w:val="clear" w:pos="1134"/>
          <w:tab w:val="clear" w:pos="9923"/>
        </w:tabs>
        <w:ind w:left="1134"/>
        <w:rPr>
          <w:b/>
          <w:bCs/>
        </w:rPr>
      </w:pPr>
      <w:r w:rsidRPr="00E83D0F">
        <w:rPr>
          <w:b/>
          <w:bCs/>
        </w:rPr>
        <w:t xml:space="preserve">open sea </w:t>
      </w:r>
      <w:r w:rsidRPr="00E83D0F">
        <w:rPr>
          <w:b/>
          <w:bCs/>
        </w:rPr>
        <w:tab/>
      </w:r>
      <w:r w:rsidRPr="00E83D0F">
        <w:rPr>
          <w:b/>
          <w:bCs/>
        </w:rPr>
        <w:tab/>
        <w:t xml:space="preserve">turbines </w:t>
      </w:r>
      <w:r w:rsidRPr="00E83D0F">
        <w:rPr>
          <w:b/>
          <w:bCs/>
        </w:rPr>
        <w:tab/>
      </w:r>
      <w:r w:rsidRPr="00E83D0F">
        <w:rPr>
          <w:b/>
          <w:bCs/>
        </w:rPr>
        <w:tab/>
        <w:t>water</w:t>
      </w:r>
    </w:p>
    <w:p w14:paraId="58FA929C" w14:textId="62C72BC6" w:rsidR="00FA4B8E" w:rsidRDefault="00FA4B8E" w:rsidP="00FA4B8E">
      <w:pPr>
        <w:tabs>
          <w:tab w:val="right" w:pos="9923"/>
        </w:tabs>
        <w:spacing w:line="480" w:lineRule="auto"/>
        <w:ind w:left="1134"/>
      </w:pPr>
      <w:r>
        <w:rPr>
          <w:rFonts w:hint="eastAsia"/>
          <w:u w:val="dotted"/>
        </w:rPr>
        <w:t xml:space="preserve">                                            </w:t>
      </w:r>
      <w:r w:rsidR="00047930">
        <w:rPr>
          <w:rFonts w:hint="eastAsia"/>
          <w:u w:val="dotted"/>
        </w:rPr>
        <w:t xml:space="preserve">     </w:t>
      </w:r>
      <w:r>
        <w:rPr>
          <w:rFonts w:hint="eastAsia"/>
          <w:u w:val="dotted"/>
        </w:rPr>
        <w:t xml:space="preserve">                 </w:t>
      </w:r>
      <w:r>
        <w:rPr>
          <w:rFonts w:hint="eastAsia"/>
        </w:rPr>
        <w:t xml:space="preserve"> </w:t>
      </w:r>
      <w:r>
        <w:t>energy</w:t>
      </w:r>
      <w:r>
        <w:rPr>
          <w:rFonts w:hint="eastAsia"/>
        </w:rPr>
        <w:t xml:space="preserve"> </w:t>
      </w:r>
      <w:r>
        <w:t xml:space="preserve">of </w:t>
      </w:r>
      <w:r w:rsidR="005E5F9F">
        <w:rPr>
          <w:rFonts w:hint="eastAsia"/>
        </w:rPr>
        <w:t>the water</w:t>
      </w:r>
      <w:r>
        <w:rPr>
          <w:rFonts w:hint="eastAsia"/>
        </w:rPr>
        <w:t xml:space="preserve"> </w:t>
      </w:r>
      <w:r>
        <w:t>in the</w:t>
      </w:r>
      <w:r>
        <w:rPr>
          <w:rFonts w:hint="eastAsia"/>
        </w:rPr>
        <w:t xml:space="preserve"> </w:t>
      </w:r>
      <w:r>
        <w:rPr>
          <w:rFonts w:hint="eastAsia"/>
          <w:u w:val="dotted"/>
        </w:rPr>
        <w:t xml:space="preserve">                                         </w:t>
      </w:r>
      <w:r>
        <w:rPr>
          <w:rFonts w:hint="eastAsia"/>
        </w:rPr>
        <w:t>i</w:t>
      </w:r>
      <w:r>
        <w:t>s transferred to</w:t>
      </w:r>
      <w:r>
        <w:rPr>
          <w:rFonts w:hint="eastAsia"/>
        </w:rPr>
        <w:t xml:space="preserve"> </w:t>
      </w:r>
      <w:r>
        <w:rPr>
          <w:rFonts w:hint="eastAsia"/>
          <w:u w:val="dotted"/>
        </w:rPr>
        <w:t xml:space="preserve">                                           </w:t>
      </w:r>
      <w:r>
        <w:t>energy in the</w:t>
      </w:r>
      <w:r>
        <w:rPr>
          <w:rFonts w:hint="eastAsia"/>
        </w:rPr>
        <w:t xml:space="preserve"> </w:t>
      </w:r>
      <w:r>
        <w:t xml:space="preserve">rotating </w:t>
      </w:r>
      <w:r>
        <w:rPr>
          <w:rFonts w:hint="eastAsia"/>
          <w:u w:val="dotted"/>
        </w:rPr>
        <w:t xml:space="preserve">                                                     </w:t>
      </w:r>
      <w:proofErr w:type="gramStart"/>
      <w:r>
        <w:rPr>
          <w:rFonts w:hint="eastAsia"/>
          <w:u w:val="dotted"/>
        </w:rPr>
        <w:t xml:space="preserve">  </w:t>
      </w:r>
      <w:r w:rsidRPr="00047930">
        <w:rPr>
          <w:u w:val="single"/>
        </w:rPr>
        <w:t>.</w:t>
      </w:r>
      <w:proofErr w:type="gramEnd"/>
      <w:r>
        <w:rPr>
          <w:rFonts w:hint="eastAsia"/>
        </w:rPr>
        <w:t xml:space="preserve"> </w:t>
      </w:r>
      <w:r>
        <w:t>This energy is used in the generator to produce</w:t>
      </w:r>
      <w:r>
        <w:rPr>
          <w:rFonts w:hint="eastAsia"/>
        </w:rPr>
        <w:t xml:space="preserve"> </w:t>
      </w:r>
      <w:r>
        <w:t>electrical power</w:t>
      </w:r>
      <w:r>
        <w:rPr>
          <w:rFonts w:hint="eastAsia"/>
        </w:rPr>
        <w:t>.</w:t>
      </w:r>
      <w:r>
        <w:tab/>
      </w:r>
      <w:r>
        <w:rPr>
          <w:rFonts w:hint="eastAsia"/>
        </w:rPr>
        <w:t>[3]</w:t>
      </w:r>
    </w:p>
    <w:p w14:paraId="1FD7523A" w14:textId="77777777" w:rsidR="00FA4B8E" w:rsidRPr="00DF7B02" w:rsidRDefault="00FA4B8E" w:rsidP="00FA4B8E">
      <w:pPr>
        <w:ind w:left="567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2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>
        <w:tab/>
      </w:r>
      <w:r w:rsidRPr="00DF7B02">
        <w:t xml:space="preserve">State </w:t>
      </w:r>
      <w:r w:rsidRPr="00047930">
        <w:t>one</w:t>
      </w:r>
      <w:r w:rsidRPr="00DF7B02">
        <w:t xml:space="preserve"> advantage and </w:t>
      </w:r>
      <w:r w:rsidRPr="00047930">
        <w:t>one</w:t>
      </w:r>
      <w:r w:rsidRPr="00DF7B02">
        <w:t xml:space="preserve"> disadvantage of tidal power as an energy resource.</w:t>
      </w:r>
    </w:p>
    <w:p w14:paraId="6884A8B0" w14:textId="2787F1B5" w:rsidR="00A85E63" w:rsidRDefault="00FA4B8E" w:rsidP="00A85E63">
      <w:pPr>
        <w:pStyle w:val="Answerlines"/>
      </w:pPr>
      <w:r w:rsidRPr="00DF7B02">
        <w:t>Advantage</w:t>
      </w:r>
      <w:r>
        <w:rPr>
          <w:rFonts w:hint="eastAsia"/>
        </w:rPr>
        <w:t xml:space="preserve"> </w:t>
      </w:r>
      <w:r>
        <w:tab/>
      </w:r>
    </w:p>
    <w:p w14:paraId="1D1A48F6" w14:textId="722BE2E3" w:rsidR="00A85E63" w:rsidRPr="00DF7B02" w:rsidRDefault="00A85E63" w:rsidP="00A85E63">
      <w:pPr>
        <w:pStyle w:val="Answerlines"/>
        <w:tabs>
          <w:tab w:val="clear" w:pos="1701"/>
        </w:tabs>
      </w:pPr>
      <w:r>
        <w:tab/>
      </w:r>
    </w:p>
    <w:p w14:paraId="2AED5D60" w14:textId="77777777" w:rsidR="00A85E63" w:rsidRDefault="00047930" w:rsidP="00FA4B8E">
      <w:pPr>
        <w:pStyle w:val="Answerlines"/>
      </w:pPr>
      <w:r>
        <w:rPr>
          <w:rFonts w:hint="eastAsia"/>
        </w:rPr>
        <w:t>D</w:t>
      </w:r>
      <w:r w:rsidR="00FA4B8E" w:rsidRPr="00DF7B02">
        <w:t xml:space="preserve">isadvantage </w:t>
      </w:r>
      <w:r w:rsidR="00FA4B8E">
        <w:tab/>
      </w:r>
    </w:p>
    <w:p w14:paraId="4480C0B8" w14:textId="18AC0139" w:rsidR="00FA4B8E" w:rsidRDefault="00A85E63" w:rsidP="00A85E63">
      <w:pPr>
        <w:pStyle w:val="Answerlines"/>
        <w:tabs>
          <w:tab w:val="clear" w:pos="1701"/>
        </w:tabs>
      </w:pPr>
      <w:r>
        <w:tab/>
      </w:r>
      <w:r w:rsidR="00FA4B8E">
        <w:rPr>
          <w:rFonts w:hint="eastAsia"/>
        </w:rPr>
        <w:t>[2]</w:t>
      </w:r>
    </w:p>
    <w:p w14:paraId="1A6E3F45" w14:textId="77777777" w:rsidR="00FA4B8E" w:rsidRDefault="00FA4B8E" w:rsidP="00FA4B8E">
      <w:pPr>
        <w:ind w:left="567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2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>
        <w:rPr>
          <w:b/>
          <w:bCs/>
        </w:rPr>
        <w:tab/>
      </w:r>
      <w:r w:rsidRPr="001B4287">
        <w:t>State the main source of energy for tidal energy.</w:t>
      </w:r>
    </w:p>
    <w:p w14:paraId="127DE72D" w14:textId="77777777" w:rsidR="00FA4B8E" w:rsidRDefault="00FA4B8E" w:rsidP="00FA4B8E">
      <w:pPr>
        <w:pStyle w:val="Answerlines"/>
        <w:tabs>
          <w:tab w:val="clear" w:pos="1701"/>
        </w:tabs>
      </w:pPr>
      <w:r>
        <w:tab/>
      </w:r>
      <w:r>
        <w:rPr>
          <w:rFonts w:hint="eastAsia"/>
        </w:rPr>
        <w:t>[1]</w:t>
      </w:r>
    </w:p>
    <w:p w14:paraId="031A6A2A" w14:textId="77777777" w:rsidR="00FA4B8E" w:rsidRDefault="00FA4B8E" w:rsidP="00BD4AD4">
      <w:pPr>
        <w:pStyle w:val="Answerlines"/>
        <w:jc w:val="right"/>
      </w:pPr>
      <w:r w:rsidRPr="00123765">
        <w:rPr>
          <w:rFonts w:hint="eastAsia"/>
        </w:rPr>
        <w:t>[Total: 6]</w:t>
      </w:r>
    </w:p>
    <w:p w14:paraId="7EB079E8" w14:textId="77777777" w:rsidR="00CD1002" w:rsidRDefault="00FA4B8E" w:rsidP="00CD1002">
      <w:pPr>
        <w:spacing w:before="0" w:after="160" w:line="259" w:lineRule="auto"/>
        <w:jc w:val="left"/>
      </w:pPr>
      <w:r>
        <w:br w:type="page"/>
      </w:r>
    </w:p>
    <w:p w14:paraId="2F8E10EA" w14:textId="32499467" w:rsidR="007C029E" w:rsidRDefault="007C029E" w:rsidP="007C029E">
      <w:pPr>
        <w:pStyle w:val="Heading1"/>
      </w:pPr>
      <w:r>
        <w:lastRenderedPageBreak/>
        <w:fldChar w:fldCharType="begin"/>
      </w:r>
      <w:r>
        <w:instrText xml:space="preserve"> REF _Ref213142699 \h </w:instrText>
      </w:r>
      <w:r>
        <w:fldChar w:fldCharType="separate"/>
      </w:r>
      <w:r w:rsidR="006A47F6">
        <w:t xml:space="preserve">Fig. </w:t>
      </w:r>
      <w:r w:rsidR="006A47F6">
        <w:rPr>
          <w:noProof/>
        </w:rPr>
        <w:t>5</w:t>
      </w:r>
      <w:r w:rsidR="006A47F6">
        <w:t>.</w:t>
      </w:r>
      <w:r w:rsidR="006A47F6">
        <w:rPr>
          <w:noProof/>
        </w:rPr>
        <w:t>1</w:t>
      </w:r>
      <w:r>
        <w:fldChar w:fldCharType="end"/>
      </w:r>
      <w:r w:rsidRPr="00F85179">
        <w:t xml:space="preserve"> shows </w:t>
      </w:r>
      <w:r w:rsidRPr="00D21DD4">
        <w:t>a side view of a large tank in a marine visitor attraction.</w:t>
      </w:r>
    </w:p>
    <w:p w14:paraId="782BAC4F" w14:textId="77777777" w:rsidR="007C029E" w:rsidRDefault="007C029E" w:rsidP="007C029E">
      <w:pPr>
        <w:keepNext/>
        <w:jc w:val="center"/>
      </w:pPr>
      <w:r>
        <w:rPr>
          <w:noProof/>
        </w:rPr>
        <w:drawing>
          <wp:inline distT="0" distB="0" distL="0" distR="0" wp14:anchorId="5385C537" wp14:editId="4DEBB64E">
            <wp:extent cx="5818490" cy="2623185"/>
            <wp:effectExtent l="0" t="0" r="0" b="5715"/>
            <wp:docPr id="1465992642" name="Picture 1" descr="A diagram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92642" name="Picture 1" descr="A diagram of a fish&#10;&#10;AI-generated content may be incorrect."/>
                    <pic:cNvPicPr/>
                  </pic:nvPicPr>
                  <pic:blipFill rotWithShape="1">
                    <a:blip r:embed="rId24"/>
                    <a:srcRect t="2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842" cy="2639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E4198" w14:textId="49E2C1C5" w:rsidR="007C029E" w:rsidRPr="00F85179" w:rsidRDefault="007C029E" w:rsidP="007C029E">
      <w:pPr>
        <w:pStyle w:val="Caption"/>
        <w:jc w:val="center"/>
      </w:pPr>
      <w:bookmarkStart w:id="17" w:name="_Ref213142699"/>
      <w:r>
        <w:t xml:space="preserve">Fig. </w:t>
      </w:r>
      <w:fldSimple w:instr=" STYLEREF 1 \s ">
        <w:r w:rsidR="006A47F6">
          <w:rPr>
            <w:noProof/>
          </w:rPr>
          <w:t>5</w:t>
        </w:r>
      </w:fldSimple>
      <w:r>
        <w:t>.</w:t>
      </w:r>
      <w:fldSimple w:instr=" SEQ Fig. \* ARABIC \s 1 ">
        <w:r w:rsidR="006A47F6">
          <w:rPr>
            <w:noProof/>
          </w:rPr>
          <w:t>1</w:t>
        </w:r>
      </w:fldSimple>
      <w:bookmarkEnd w:id="17"/>
      <w:r>
        <w:rPr>
          <w:rFonts w:hint="eastAsia"/>
          <w:noProof/>
        </w:rPr>
        <w:t xml:space="preserve"> </w:t>
      </w:r>
      <w:r w:rsidRPr="00C856F0">
        <w:rPr>
          <w:rFonts w:hint="eastAsia"/>
          <w:b w:val="0"/>
          <w:bCs/>
          <w:noProof/>
        </w:rPr>
        <w:t>(not to scale)</w:t>
      </w:r>
    </w:p>
    <w:p w14:paraId="0CA73778" w14:textId="77777777" w:rsidR="007C029E" w:rsidRDefault="007C029E" w:rsidP="007C029E">
      <w:pPr>
        <w:pStyle w:val="Caption"/>
        <w:ind w:left="567"/>
        <w:rPr>
          <w:b w:val="0"/>
          <w:iCs w:val="0"/>
          <w:sz w:val="22"/>
          <w:szCs w:val="22"/>
        </w:rPr>
      </w:pPr>
      <w:r w:rsidRPr="00C856F0">
        <w:rPr>
          <w:b w:val="0"/>
          <w:iCs w:val="0"/>
          <w:sz w:val="22"/>
          <w:szCs w:val="22"/>
        </w:rPr>
        <w:t xml:space="preserve">The tank is 51 m long and 20 m wide. The </w:t>
      </w:r>
      <w:proofErr w:type="gramStart"/>
      <w:r w:rsidRPr="00C856F0">
        <w:rPr>
          <w:b w:val="0"/>
          <w:iCs w:val="0"/>
          <w:sz w:val="22"/>
          <w:szCs w:val="22"/>
        </w:rPr>
        <w:t>sea-water</w:t>
      </w:r>
      <w:proofErr w:type="gramEnd"/>
      <w:r w:rsidRPr="00C856F0">
        <w:rPr>
          <w:b w:val="0"/>
          <w:iCs w:val="0"/>
          <w:sz w:val="22"/>
          <w:szCs w:val="22"/>
        </w:rPr>
        <w:t xml:space="preserve"> in the tank is 11 m deep and has a</w:t>
      </w:r>
      <w:r>
        <w:rPr>
          <w:rFonts w:hint="eastAsia"/>
          <w:b w:val="0"/>
          <w:iCs w:val="0"/>
          <w:sz w:val="22"/>
          <w:szCs w:val="22"/>
        </w:rPr>
        <w:t xml:space="preserve"> </w:t>
      </w:r>
      <w:r w:rsidRPr="00C856F0">
        <w:rPr>
          <w:b w:val="0"/>
          <w:iCs w:val="0"/>
          <w:sz w:val="22"/>
          <w:szCs w:val="22"/>
        </w:rPr>
        <w:t>density of 1030 kg / m</w:t>
      </w:r>
      <w:r w:rsidRPr="00C856F0">
        <w:rPr>
          <w:b w:val="0"/>
          <w:iCs w:val="0"/>
          <w:sz w:val="24"/>
          <w:szCs w:val="24"/>
          <w:vertAlign w:val="superscript"/>
        </w:rPr>
        <w:t>3</w:t>
      </w:r>
      <w:r w:rsidRPr="00C856F0">
        <w:rPr>
          <w:b w:val="0"/>
          <w:iCs w:val="0"/>
          <w:sz w:val="22"/>
          <w:szCs w:val="22"/>
        </w:rPr>
        <w:t>.</w:t>
      </w:r>
    </w:p>
    <w:p w14:paraId="0607A281" w14:textId="77777777" w:rsidR="007C029E" w:rsidRDefault="007C029E" w:rsidP="007C029E">
      <w:pPr>
        <w:ind w:left="567"/>
      </w:pPr>
      <w:r w:rsidRPr="007F6577">
        <w:rPr>
          <w:b/>
          <w:bCs/>
        </w:rPr>
        <w:fldChar w:fldCharType="begin"/>
      </w:r>
      <w:r w:rsidRPr="007F6577">
        <w:rPr>
          <w:b/>
          <w:bCs/>
        </w:rPr>
        <w:instrText xml:space="preserve"> LISTNUM  cie \l 2 \s 1 </w:instrText>
      </w:r>
      <w:r w:rsidRPr="007F6577">
        <w:rPr>
          <w:b/>
          <w:bCs/>
        </w:rPr>
        <w:fldChar w:fldCharType="end"/>
      </w:r>
      <w:r w:rsidRPr="0018491A">
        <w:tab/>
        <w:t>Calculate the mass of water in the tank.</w:t>
      </w:r>
    </w:p>
    <w:p w14:paraId="6DF1F345" w14:textId="77777777" w:rsidR="007C029E" w:rsidRDefault="007C029E" w:rsidP="007C029E"/>
    <w:p w14:paraId="760E980C" w14:textId="77777777" w:rsidR="007C029E" w:rsidRDefault="007C029E" w:rsidP="007C029E"/>
    <w:p w14:paraId="28EBF979" w14:textId="77777777" w:rsidR="007C029E" w:rsidRDefault="007C029E" w:rsidP="007C029E"/>
    <w:p w14:paraId="7FCE6D32" w14:textId="77777777" w:rsidR="007C029E" w:rsidRPr="00E51D2B" w:rsidRDefault="007C029E" w:rsidP="007C029E">
      <w:pPr>
        <w:pStyle w:val="Answerlines"/>
        <w:ind w:firstLine="4536"/>
      </w:pPr>
      <w:r>
        <w:rPr>
          <w:rFonts w:hint="eastAsia"/>
        </w:rPr>
        <w:t>mass</w:t>
      </w:r>
      <w:r w:rsidRPr="00E51D2B">
        <w:t xml:space="preserve"> =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[3]</w:t>
      </w:r>
    </w:p>
    <w:p w14:paraId="2D4019FE" w14:textId="77777777" w:rsidR="007C029E" w:rsidRDefault="007C029E" w:rsidP="007C029E">
      <w:pPr>
        <w:ind w:left="1134" w:hanging="567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2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 w:rsidRPr="00D90754">
        <w:tab/>
      </w:r>
      <w:r>
        <w:t>The pressure at point M, halfway down the large viewing panel, is 60 kPa more than</w:t>
      </w:r>
      <w:r>
        <w:rPr>
          <w:rFonts w:hint="eastAsia"/>
        </w:rPr>
        <w:t xml:space="preserve"> </w:t>
      </w:r>
      <w:r>
        <w:t>atmospheric pressure.</w:t>
      </w:r>
      <w:r>
        <w:rPr>
          <w:rFonts w:hint="eastAsia"/>
        </w:rPr>
        <w:t xml:space="preserve"> </w:t>
      </w:r>
      <w:r>
        <w:t>Calculate the depth of M below the surface of the water</w:t>
      </w:r>
      <w:r>
        <w:rPr>
          <w:rFonts w:hint="eastAsia"/>
        </w:rPr>
        <w:t>.</w:t>
      </w:r>
    </w:p>
    <w:p w14:paraId="0F31DE72" w14:textId="77777777" w:rsidR="007C029E" w:rsidRDefault="007C029E" w:rsidP="007C029E"/>
    <w:p w14:paraId="072F8599" w14:textId="77777777" w:rsidR="007C029E" w:rsidRDefault="007C029E" w:rsidP="007C029E"/>
    <w:p w14:paraId="4524EB50" w14:textId="77777777" w:rsidR="007C029E" w:rsidRDefault="007C029E" w:rsidP="007C029E"/>
    <w:p w14:paraId="346446C3" w14:textId="77777777" w:rsidR="007C029E" w:rsidRDefault="007C029E" w:rsidP="007C029E"/>
    <w:p w14:paraId="05FB737F" w14:textId="77777777" w:rsidR="007C029E" w:rsidRDefault="007C029E" w:rsidP="007C029E"/>
    <w:p w14:paraId="1A8A7BA6" w14:textId="77777777" w:rsidR="007C029E" w:rsidRPr="00F51357" w:rsidRDefault="007C029E" w:rsidP="007C029E">
      <w:pPr>
        <w:pStyle w:val="Answerlines"/>
        <w:ind w:firstLine="4536"/>
        <w:rPr>
          <w:b/>
          <w:bCs/>
        </w:rPr>
      </w:pPr>
      <w:r>
        <w:rPr>
          <w:rFonts w:hint="eastAsia"/>
        </w:rPr>
        <w:t>depth</w:t>
      </w:r>
      <w:r w:rsidRPr="00E51D2B">
        <w:t xml:space="preserve"> =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[2]</w:t>
      </w:r>
    </w:p>
    <w:p w14:paraId="4DB63EBC" w14:textId="77777777" w:rsidR="007C029E" w:rsidRPr="00F51357" w:rsidRDefault="007C029E" w:rsidP="007C029E">
      <w:pPr>
        <w:ind w:left="567"/>
      </w:pPr>
      <w:r w:rsidRPr="00F51357">
        <w:rPr>
          <w:b/>
          <w:bCs/>
        </w:rPr>
        <w:fldChar w:fldCharType="begin"/>
      </w:r>
      <w:r w:rsidRPr="00F51357">
        <w:rPr>
          <w:b/>
          <w:bCs/>
        </w:rPr>
        <w:instrText xml:space="preserve"> LISTNUM  cie \l 2 </w:instrText>
      </w:r>
      <w:r w:rsidRPr="00F51357">
        <w:rPr>
          <w:b/>
          <w:bCs/>
        </w:rPr>
        <w:fldChar w:fldCharType="separate"/>
      </w:r>
      <w:r w:rsidRPr="00F51357">
        <w:rPr>
          <w:b/>
          <w:bCs/>
        </w:rPr>
        <w:fldChar w:fldCharType="end"/>
      </w:r>
      <w:r w:rsidRPr="00F51357">
        <w:tab/>
        <w:t>The viewing panel is 32.8 m wide and 8.3 m high.</w:t>
      </w:r>
    </w:p>
    <w:p w14:paraId="63918B4F" w14:textId="77777777" w:rsidR="007C029E" w:rsidRDefault="007C029E" w:rsidP="007C029E">
      <w:pPr>
        <w:ind w:left="1134"/>
      </w:pPr>
      <w:r w:rsidRPr="00F51357">
        <w:t>Calculate the outward force of the water on the panel. Assume that the pressure at M is</w:t>
      </w:r>
      <w:r>
        <w:rPr>
          <w:rFonts w:hint="eastAsia"/>
        </w:rPr>
        <w:t xml:space="preserve"> </w:t>
      </w:r>
      <w:r w:rsidRPr="00F51357">
        <w:t>the average pressure on the whole panel.</w:t>
      </w:r>
    </w:p>
    <w:p w14:paraId="619A4DCF" w14:textId="77777777" w:rsidR="007C029E" w:rsidRDefault="007C029E" w:rsidP="007C029E"/>
    <w:p w14:paraId="77A7DE8E" w14:textId="77777777" w:rsidR="007C029E" w:rsidRDefault="007C029E" w:rsidP="007C029E"/>
    <w:p w14:paraId="7E11DE0D" w14:textId="77777777" w:rsidR="007C029E" w:rsidRPr="00F51357" w:rsidRDefault="007C029E" w:rsidP="007C029E"/>
    <w:p w14:paraId="0E808B4B" w14:textId="77777777" w:rsidR="007C029E" w:rsidRPr="00F51357" w:rsidRDefault="007C029E" w:rsidP="007C029E">
      <w:pPr>
        <w:pStyle w:val="Answerlines"/>
        <w:ind w:firstLine="4536"/>
        <w:rPr>
          <w:b/>
          <w:bCs/>
        </w:rPr>
      </w:pPr>
      <w:r>
        <w:rPr>
          <w:rFonts w:hint="eastAsia"/>
        </w:rPr>
        <w:t>force</w:t>
      </w:r>
      <w:r w:rsidRPr="00E51D2B">
        <w:t xml:space="preserve"> =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[2]</w:t>
      </w:r>
    </w:p>
    <w:p w14:paraId="02E243DF" w14:textId="45963572" w:rsidR="009319CB" w:rsidRDefault="007C029E" w:rsidP="009319CB">
      <w:pPr>
        <w:jc w:val="right"/>
      </w:pPr>
      <w:r>
        <w:rPr>
          <w:rFonts w:hint="eastAsia"/>
        </w:rPr>
        <w:t>[Total: 7]</w:t>
      </w:r>
      <w:r w:rsidR="009319CB">
        <w:br w:type="page"/>
      </w:r>
    </w:p>
    <w:p w14:paraId="7A2E97A7" w14:textId="77777777" w:rsidR="00CD1002" w:rsidRDefault="00CD1002" w:rsidP="00CD1002">
      <w:pPr>
        <w:spacing w:before="0" w:after="160" w:line="259" w:lineRule="auto"/>
        <w:jc w:val="center"/>
        <w:rPr>
          <w:b/>
          <w:bCs/>
          <w:sz w:val="24"/>
          <w:szCs w:val="24"/>
        </w:rPr>
      </w:pPr>
    </w:p>
    <w:p w14:paraId="5341C65F" w14:textId="5BB642D4" w:rsidR="00CD1002" w:rsidRPr="00B677BC" w:rsidRDefault="00CD1002" w:rsidP="00CD1002">
      <w:pPr>
        <w:spacing w:before="0" w:after="160" w:line="259" w:lineRule="auto"/>
        <w:jc w:val="center"/>
        <w:rPr>
          <w:b/>
          <w:bCs/>
          <w:sz w:val="24"/>
          <w:szCs w:val="24"/>
        </w:rPr>
      </w:pPr>
      <w:r w:rsidRPr="00B677BC">
        <w:rPr>
          <w:rFonts w:hint="eastAsia"/>
          <w:b/>
          <w:bCs/>
          <w:sz w:val="24"/>
          <w:szCs w:val="24"/>
        </w:rPr>
        <w:t>BLANK PAGE</w:t>
      </w:r>
    </w:p>
    <w:p w14:paraId="1D64058D" w14:textId="77777777" w:rsidR="00CD1002" w:rsidRDefault="00CD1002" w:rsidP="00CD1002">
      <w:pPr>
        <w:spacing w:before="0" w:after="160" w:line="259" w:lineRule="auto"/>
        <w:jc w:val="left"/>
      </w:pPr>
    </w:p>
    <w:p w14:paraId="2135C04D" w14:textId="77777777" w:rsidR="00CD1002" w:rsidRDefault="00CD1002" w:rsidP="00CD1002">
      <w:pPr>
        <w:spacing w:before="0" w:after="160" w:line="259" w:lineRule="auto"/>
        <w:jc w:val="left"/>
        <w:rPr>
          <w:rFonts w:eastAsiaTheme="majorEastAsia" w:cstheme="majorBidi"/>
          <w:szCs w:val="32"/>
        </w:rPr>
      </w:pPr>
      <w:r>
        <w:br w:type="page"/>
      </w:r>
    </w:p>
    <w:p w14:paraId="7D03725B" w14:textId="657A41CB" w:rsidR="000B0B09" w:rsidRDefault="000B0B09" w:rsidP="0058470F">
      <w:pPr>
        <w:pStyle w:val="Heading1"/>
        <w:ind w:left="1701" w:hanging="1701"/>
      </w:pPr>
      <w:r w:rsidRPr="0058470F">
        <w:rPr>
          <w:b/>
          <w:bCs/>
        </w:rPr>
        <w:lastRenderedPageBreak/>
        <w:fldChar w:fldCharType="begin"/>
      </w:r>
      <w:r w:rsidRPr="0058470F">
        <w:rPr>
          <w:b/>
          <w:bCs/>
        </w:rPr>
        <w:instrText xml:space="preserve"> LISTNUM  cie \l 2 \s 1 </w:instrText>
      </w:r>
      <w:r w:rsidRPr="0058470F">
        <w:rPr>
          <w:b/>
          <w:bCs/>
        </w:rPr>
        <w:fldChar w:fldCharType="end"/>
      </w:r>
      <w:r w:rsidRPr="0058470F">
        <w:rPr>
          <w:b/>
          <w:bCs/>
        </w:rPr>
        <w:tab/>
      </w:r>
      <w:r w:rsidRPr="0058470F">
        <w:rPr>
          <w:b/>
          <w:bCs/>
        </w:rPr>
        <w:fldChar w:fldCharType="begin"/>
      </w:r>
      <w:r w:rsidRPr="0058470F">
        <w:rPr>
          <w:b/>
          <w:bCs/>
        </w:rPr>
        <w:instrText xml:space="preserve"> LISTNUM  cie \l 3 \s 1 </w:instrText>
      </w:r>
      <w:r w:rsidRPr="0058470F">
        <w:rPr>
          <w:b/>
          <w:bCs/>
        </w:rPr>
        <w:fldChar w:fldCharType="separate"/>
      </w:r>
      <w:r w:rsidRPr="0058470F">
        <w:rPr>
          <w:b/>
          <w:bCs/>
        </w:rPr>
        <w:fldChar w:fldCharType="end"/>
      </w:r>
      <w:r w:rsidR="0058470F" w:rsidRPr="0058470F">
        <w:rPr>
          <w:b/>
          <w:bCs/>
        </w:rPr>
        <w:tab/>
      </w:r>
      <w:r w:rsidR="0058470F" w:rsidRPr="0058470F">
        <w:t xml:space="preserve">State </w:t>
      </w:r>
      <w:r w:rsidR="00E04271">
        <w:rPr>
          <w:rFonts w:hint="eastAsia"/>
        </w:rPr>
        <w:t xml:space="preserve">one </w:t>
      </w:r>
      <w:r w:rsidR="0058470F" w:rsidRPr="0058470F">
        <w:t xml:space="preserve">way in which the molecular </w:t>
      </w:r>
      <w:r w:rsidR="006627FC">
        <w:rPr>
          <w:rFonts w:hint="eastAsia"/>
        </w:rPr>
        <w:t>arrangement</w:t>
      </w:r>
      <w:r w:rsidR="0058470F" w:rsidRPr="0058470F">
        <w:t xml:space="preserve"> of a gas differs from the molecular</w:t>
      </w:r>
      <w:r w:rsidR="0058470F" w:rsidRPr="0058470F">
        <w:rPr>
          <w:rFonts w:hint="eastAsia"/>
        </w:rPr>
        <w:t xml:space="preserve"> </w:t>
      </w:r>
      <w:r w:rsidR="00F47206">
        <w:rPr>
          <w:rFonts w:hint="eastAsia"/>
        </w:rPr>
        <w:t>arrangement</w:t>
      </w:r>
      <w:r w:rsidR="00F47206" w:rsidRPr="0058470F">
        <w:t xml:space="preserve"> </w:t>
      </w:r>
      <w:r w:rsidR="0058470F" w:rsidRPr="0058470F">
        <w:t>of a liquid.</w:t>
      </w:r>
    </w:p>
    <w:p w14:paraId="5BF23FCF" w14:textId="77777777" w:rsidR="00E04271" w:rsidRDefault="00E04271" w:rsidP="00E04271">
      <w:pPr>
        <w:pStyle w:val="Answerlines"/>
        <w:ind w:left="1701"/>
      </w:pPr>
      <w:r>
        <w:tab/>
      </w:r>
    </w:p>
    <w:p w14:paraId="7786DFA2" w14:textId="2B270AD7" w:rsidR="00E04271" w:rsidRDefault="00E04271" w:rsidP="00E04271">
      <w:pPr>
        <w:pStyle w:val="Answerlines"/>
        <w:ind w:left="1701"/>
      </w:pPr>
      <w:r>
        <w:tab/>
      </w:r>
      <w:r>
        <w:rPr>
          <w:rFonts w:hint="eastAsia"/>
        </w:rPr>
        <w:t>[</w:t>
      </w:r>
      <w:r w:rsidR="006627FC">
        <w:rPr>
          <w:rFonts w:hint="eastAsia"/>
        </w:rPr>
        <w:t>1</w:t>
      </w:r>
      <w:r>
        <w:rPr>
          <w:rFonts w:hint="eastAsia"/>
        </w:rPr>
        <w:t>]</w:t>
      </w:r>
    </w:p>
    <w:p w14:paraId="29314760" w14:textId="77777777" w:rsidR="00624886" w:rsidRDefault="00624886" w:rsidP="00624886">
      <w:pPr>
        <w:ind w:left="1134"/>
      </w:pPr>
      <w:r w:rsidRPr="00624886">
        <w:rPr>
          <w:b/>
          <w:bCs/>
        </w:rPr>
        <w:fldChar w:fldCharType="begin"/>
      </w:r>
      <w:r w:rsidRPr="00624886">
        <w:rPr>
          <w:b/>
          <w:bCs/>
        </w:rPr>
        <w:instrText xml:space="preserve"> LISTNUM  cie \l 3 </w:instrText>
      </w:r>
      <w:r w:rsidRPr="00624886">
        <w:rPr>
          <w:b/>
          <w:bCs/>
        </w:rPr>
        <w:fldChar w:fldCharType="separate"/>
      </w:r>
      <w:r w:rsidRPr="00624886">
        <w:rPr>
          <w:b/>
          <w:bCs/>
        </w:rPr>
        <w:fldChar w:fldCharType="end"/>
      </w:r>
      <w:r>
        <w:rPr>
          <w:b/>
          <w:bCs/>
        </w:rPr>
        <w:tab/>
      </w:r>
      <w:r w:rsidRPr="00624886">
        <w:t>Compressibility is the ease with which a substance can be compressed.</w:t>
      </w:r>
      <w:r w:rsidRPr="00624886">
        <w:rPr>
          <w:rFonts w:hint="eastAsia"/>
        </w:rPr>
        <w:t xml:space="preserve"> </w:t>
      </w:r>
    </w:p>
    <w:p w14:paraId="1E10A742" w14:textId="7C60D0A5" w:rsidR="00982236" w:rsidRDefault="00624886" w:rsidP="00624886">
      <w:pPr>
        <w:ind w:left="1701"/>
      </w:pPr>
      <w:r w:rsidRPr="00624886">
        <w:t xml:space="preserve">State and explain, in terms of the </w:t>
      </w:r>
      <w:r w:rsidRPr="00752B26">
        <w:t>forces</w:t>
      </w:r>
      <w:r w:rsidRPr="00624886">
        <w:t xml:space="preserve"> between the molecules, how the</w:t>
      </w:r>
      <w:r w:rsidRPr="00624886">
        <w:rPr>
          <w:rFonts w:hint="eastAsia"/>
        </w:rPr>
        <w:t xml:space="preserve"> </w:t>
      </w:r>
      <w:r w:rsidRPr="00624886">
        <w:t>compressibility of a gas differs from that of a liquid.</w:t>
      </w:r>
    </w:p>
    <w:p w14:paraId="09A57C1B" w14:textId="77777777" w:rsidR="00153448" w:rsidRDefault="00153448" w:rsidP="006004E8">
      <w:pPr>
        <w:pStyle w:val="Answerlines"/>
        <w:ind w:left="1701"/>
      </w:pPr>
      <w:r>
        <w:tab/>
      </w:r>
    </w:p>
    <w:p w14:paraId="5C6FE088" w14:textId="4B05BAB7" w:rsidR="00153448" w:rsidRDefault="00153448" w:rsidP="006004E8">
      <w:pPr>
        <w:pStyle w:val="Answerlines"/>
        <w:ind w:left="1701"/>
      </w:pPr>
      <w:r>
        <w:tab/>
      </w:r>
    </w:p>
    <w:p w14:paraId="2C96CF55" w14:textId="77777777" w:rsidR="00153448" w:rsidRDefault="00153448" w:rsidP="006004E8">
      <w:pPr>
        <w:pStyle w:val="Answerlines"/>
        <w:ind w:left="1701"/>
      </w:pPr>
      <w:r>
        <w:tab/>
      </w:r>
      <w:r>
        <w:rPr>
          <w:rFonts w:hint="eastAsia"/>
        </w:rPr>
        <w:t>[2]</w:t>
      </w:r>
    </w:p>
    <w:p w14:paraId="48BEEB03" w14:textId="0718A61C" w:rsidR="00DD5C9B" w:rsidRPr="003B7CC5" w:rsidRDefault="00153448" w:rsidP="00153448">
      <w:pPr>
        <w:ind w:left="567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2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>
        <w:rPr>
          <w:b/>
          <w:bCs/>
        </w:rPr>
        <w:tab/>
      </w:r>
      <w:r w:rsidR="00EB3D21">
        <w:fldChar w:fldCharType="begin"/>
      </w:r>
      <w:r w:rsidR="00EB3D21">
        <w:rPr>
          <w:b/>
          <w:bCs/>
        </w:rPr>
        <w:instrText xml:space="preserve"> REF _Ref212818690 \h </w:instrText>
      </w:r>
      <w:r w:rsidR="00EB3D21">
        <w:fldChar w:fldCharType="separate"/>
      </w:r>
      <w:r w:rsidR="006A47F6">
        <w:t xml:space="preserve">Fig. </w:t>
      </w:r>
      <w:r w:rsidR="006A47F6">
        <w:rPr>
          <w:noProof/>
        </w:rPr>
        <w:t>6</w:t>
      </w:r>
      <w:r w:rsidR="006A47F6">
        <w:t>.</w:t>
      </w:r>
      <w:r w:rsidR="006A47F6">
        <w:rPr>
          <w:noProof/>
        </w:rPr>
        <w:t>1</w:t>
      </w:r>
      <w:r w:rsidR="00EB3D21">
        <w:fldChar w:fldCharType="end"/>
      </w:r>
      <w:r w:rsidR="00A2178F" w:rsidRPr="003B7CC5">
        <w:t xml:space="preserve"> shows a weather balloon being inflated by helium from a cylinder.</w:t>
      </w:r>
    </w:p>
    <w:p w14:paraId="5C23FD76" w14:textId="77777777" w:rsidR="00EB3D21" w:rsidRDefault="003B7CC5" w:rsidP="00B54E00">
      <w:pPr>
        <w:keepNext/>
        <w:ind w:left="567"/>
        <w:jc w:val="center"/>
      </w:pPr>
      <w:r>
        <w:rPr>
          <w:noProof/>
        </w:rPr>
        <w:drawing>
          <wp:inline distT="0" distB="0" distL="0" distR="0" wp14:anchorId="32585534" wp14:editId="6536B422">
            <wp:extent cx="4727085" cy="1485900"/>
            <wp:effectExtent l="0" t="0" r="0" b="0"/>
            <wp:docPr id="76394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43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7811" cy="148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BFA5" w14:textId="003C1DEE" w:rsidR="00A2178F" w:rsidRDefault="00EB3D21" w:rsidP="00EB3D21">
      <w:pPr>
        <w:pStyle w:val="Caption"/>
        <w:jc w:val="center"/>
      </w:pPr>
      <w:bookmarkStart w:id="18" w:name="_Ref212818690"/>
      <w:r>
        <w:t xml:space="preserve">Fig. </w:t>
      </w:r>
      <w:fldSimple w:instr=" STYLEREF 1 \s ">
        <w:r w:rsidR="006A47F6">
          <w:rPr>
            <w:noProof/>
          </w:rPr>
          <w:t>6</w:t>
        </w:r>
      </w:fldSimple>
      <w:r w:rsidR="00D90754">
        <w:t>.</w:t>
      </w:r>
      <w:fldSimple w:instr=" SEQ Fig. \* ARABIC \s 1 ">
        <w:r w:rsidR="006A47F6">
          <w:rPr>
            <w:noProof/>
          </w:rPr>
          <w:t>1</w:t>
        </w:r>
      </w:fldSimple>
      <w:bookmarkEnd w:id="18"/>
    </w:p>
    <w:p w14:paraId="12CC981C" w14:textId="734D8799" w:rsidR="003B7CC5" w:rsidRPr="003B7CC5" w:rsidRDefault="003B7CC5" w:rsidP="00E64E5F">
      <w:pPr>
        <w:ind w:left="1701" w:hanging="567"/>
      </w:pPr>
      <w:r w:rsidRPr="0058470F">
        <w:rPr>
          <w:b/>
          <w:bCs/>
        </w:rPr>
        <w:fldChar w:fldCharType="begin"/>
      </w:r>
      <w:r w:rsidRPr="0058470F">
        <w:rPr>
          <w:b/>
          <w:bCs/>
        </w:rPr>
        <w:instrText xml:space="preserve"> LISTNUM  cie \l 3 \s 1 </w:instrText>
      </w:r>
      <w:r w:rsidRPr="0058470F">
        <w:rPr>
          <w:b/>
          <w:bCs/>
        </w:rPr>
        <w:fldChar w:fldCharType="separate"/>
      </w:r>
      <w:r w:rsidRPr="0058470F">
        <w:rPr>
          <w:b/>
          <w:bCs/>
        </w:rPr>
        <w:fldChar w:fldCharType="end"/>
      </w:r>
      <w:r>
        <w:rPr>
          <w:b/>
          <w:bCs/>
        </w:rPr>
        <w:tab/>
      </w:r>
      <w:r w:rsidRPr="003B7CC5">
        <w:t>The helium that inflates the balloon had a</w:t>
      </w:r>
      <w:r w:rsidR="00ED2E83">
        <w:rPr>
          <w:rFonts w:hint="eastAsia"/>
        </w:rPr>
        <w:t>n initial</w:t>
      </w:r>
      <w:r w:rsidRPr="003B7CC5">
        <w:t xml:space="preserve"> volume of</w:t>
      </w:r>
      <w:r w:rsidRPr="00C46CB0">
        <w:t xml:space="preserve"> </w:t>
      </w:r>
      <w:r w:rsidR="00C46CB0" w:rsidRPr="00C46CB0">
        <w:t>0.035 m</w:t>
      </w:r>
      <w:r w:rsidR="00C46CB0" w:rsidRPr="00E7367A">
        <w:rPr>
          <w:rFonts w:hint="eastAsia"/>
          <w:iCs/>
          <w:sz w:val="24"/>
          <w:szCs w:val="24"/>
          <w:vertAlign w:val="superscript"/>
        </w:rPr>
        <w:t>3</w:t>
      </w:r>
      <w:r w:rsidRPr="00C46CB0">
        <w:t xml:space="preserve"> </w:t>
      </w:r>
      <w:r w:rsidRPr="003B7CC5">
        <w:t>at a pressure of</w:t>
      </w:r>
      <w:r w:rsidR="00C46CB0" w:rsidRPr="00C46CB0">
        <w:rPr>
          <w:rFonts w:hint="eastAsia"/>
        </w:rPr>
        <w:t xml:space="preserve"> </w:t>
      </w:r>
      <w:r w:rsidR="00C46CB0" w:rsidRPr="00C46CB0">
        <w:t>2.6</w:t>
      </w:r>
      <w:r w:rsidR="00C46CB0">
        <w:rPr>
          <w:rFonts w:hint="eastAsia"/>
        </w:rPr>
        <w:t xml:space="preserve"> </w:t>
      </w:r>
      <w:r w:rsidR="00C46CB0" w:rsidRPr="00C46CB0">
        <w:t>×</w:t>
      </w:r>
      <w:r w:rsidR="00C46CB0">
        <w:rPr>
          <w:rFonts w:hint="eastAsia"/>
        </w:rPr>
        <w:t xml:space="preserve"> </w:t>
      </w:r>
      <w:r w:rsidR="00C46CB0" w:rsidRPr="00C46CB0">
        <w:t>10</w:t>
      </w:r>
      <w:r w:rsidR="00C46CB0" w:rsidRPr="00E7367A">
        <w:rPr>
          <w:sz w:val="24"/>
          <w:szCs w:val="24"/>
          <w:vertAlign w:val="superscript"/>
        </w:rPr>
        <w:t>6</w:t>
      </w:r>
      <w:r w:rsidR="00C46CB0" w:rsidRPr="00C46CB0">
        <w:t xml:space="preserve"> </w:t>
      </w:r>
      <w:r w:rsidR="00E64E5F" w:rsidRPr="00E64E5F">
        <w:rPr>
          <w:iCs/>
        </w:rPr>
        <w:t>Pa</w:t>
      </w:r>
      <w:r w:rsidRPr="003B7CC5">
        <w:t>, inside the cylinder.</w:t>
      </w:r>
    </w:p>
    <w:p w14:paraId="2B33232F" w14:textId="65B167F6" w:rsidR="003B7CC5" w:rsidRPr="003B7CC5" w:rsidRDefault="003B7CC5" w:rsidP="00E64E5F">
      <w:pPr>
        <w:ind w:left="1701"/>
      </w:pPr>
      <w:r w:rsidRPr="003B7CC5">
        <w:t xml:space="preserve">The pressure of the helium in the balloon is </w:t>
      </w:r>
      <w:r w:rsidR="00ED2E83" w:rsidRPr="00ED2E83">
        <w:t>1.0</w:t>
      </w:r>
      <w:r w:rsidR="00ED2E83">
        <w:rPr>
          <w:rFonts w:hint="eastAsia"/>
        </w:rPr>
        <w:t xml:space="preserve"> </w:t>
      </w:r>
      <w:r w:rsidR="00ED2E83" w:rsidRPr="00ED2E83">
        <w:t>×</w:t>
      </w:r>
      <w:r w:rsidR="00ED2E83">
        <w:rPr>
          <w:rFonts w:hint="eastAsia"/>
        </w:rPr>
        <w:t xml:space="preserve"> </w:t>
      </w:r>
      <w:r w:rsidR="00ED2E83" w:rsidRPr="00C46CB0">
        <w:t>10</w:t>
      </w:r>
      <w:r w:rsidR="00ED2E83">
        <w:rPr>
          <w:rFonts w:hint="eastAsia"/>
          <w:sz w:val="24"/>
          <w:szCs w:val="24"/>
          <w:vertAlign w:val="superscript"/>
        </w:rPr>
        <w:t>5</w:t>
      </w:r>
      <w:r w:rsidRPr="003B7CC5">
        <w:t xml:space="preserve"> </w:t>
      </w:r>
      <w:proofErr w:type="gramStart"/>
      <w:r w:rsidRPr="003B7CC5">
        <w:t>Pa</w:t>
      </w:r>
      <w:proofErr w:type="gramEnd"/>
      <w:r w:rsidRPr="003B7CC5">
        <w:t xml:space="preserve"> and its temperature is the</w:t>
      </w:r>
      <w:r w:rsidR="00E64E5F">
        <w:rPr>
          <w:rFonts w:hint="eastAsia"/>
        </w:rPr>
        <w:t xml:space="preserve"> </w:t>
      </w:r>
      <w:r w:rsidRPr="003B7CC5">
        <w:t>same as it was when in the cylinder.</w:t>
      </w:r>
    </w:p>
    <w:p w14:paraId="6248B37F" w14:textId="63D97E17" w:rsidR="003B7CC5" w:rsidRDefault="003B7CC5" w:rsidP="00E64E5F">
      <w:pPr>
        <w:ind w:left="1701"/>
      </w:pPr>
      <w:r w:rsidRPr="003B7CC5">
        <w:t>Calculate the volume occupied by the helium in the balloon.</w:t>
      </w:r>
    </w:p>
    <w:p w14:paraId="025DE57B" w14:textId="77777777" w:rsidR="00CF1FC1" w:rsidRDefault="00CF1FC1" w:rsidP="00E64E5F">
      <w:pPr>
        <w:ind w:left="1701"/>
      </w:pPr>
    </w:p>
    <w:p w14:paraId="1FBEE079" w14:textId="77777777" w:rsidR="00CF1FC1" w:rsidRDefault="00CF1FC1" w:rsidP="00E64E5F">
      <w:pPr>
        <w:ind w:left="1701"/>
      </w:pPr>
    </w:p>
    <w:p w14:paraId="5A9687B5" w14:textId="77777777" w:rsidR="00CF1FC1" w:rsidRDefault="00CF1FC1" w:rsidP="00E64E5F">
      <w:pPr>
        <w:ind w:left="1701"/>
      </w:pPr>
    </w:p>
    <w:p w14:paraId="62772D05" w14:textId="77777777" w:rsidR="00CF1FC1" w:rsidRDefault="00CF1FC1" w:rsidP="00E64E5F">
      <w:pPr>
        <w:ind w:left="1701"/>
      </w:pPr>
    </w:p>
    <w:p w14:paraId="5A04F8A0" w14:textId="5324C25E" w:rsidR="00CF1FC1" w:rsidRDefault="00CF1FC1" w:rsidP="00FA4B8E">
      <w:pPr>
        <w:pStyle w:val="Answerlines"/>
        <w:ind w:firstLine="4536"/>
      </w:pPr>
      <w:r>
        <w:rPr>
          <w:rFonts w:hint="eastAsia"/>
        </w:rPr>
        <w:t>volume</w:t>
      </w:r>
      <w:r w:rsidRPr="00E51D2B">
        <w:t xml:space="preserve"> =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[3]</w:t>
      </w:r>
    </w:p>
    <w:p w14:paraId="006B3AF0" w14:textId="05171E20" w:rsidR="00CF1FC1" w:rsidRDefault="0001181C" w:rsidP="00ED2E83">
      <w:pPr>
        <w:ind w:left="1701" w:hanging="567"/>
      </w:pPr>
      <w:r w:rsidRPr="0001181C">
        <w:rPr>
          <w:b/>
          <w:bCs/>
        </w:rPr>
        <w:fldChar w:fldCharType="begin"/>
      </w:r>
      <w:r w:rsidRPr="0001181C">
        <w:rPr>
          <w:b/>
          <w:bCs/>
        </w:rPr>
        <w:instrText xml:space="preserve"> LISTNUM  cie \l 3 </w:instrText>
      </w:r>
      <w:r w:rsidRPr="0001181C">
        <w:rPr>
          <w:b/>
          <w:bCs/>
        </w:rPr>
        <w:fldChar w:fldCharType="separate"/>
      </w:r>
      <w:r w:rsidRPr="0001181C">
        <w:rPr>
          <w:b/>
          <w:bCs/>
        </w:rPr>
        <w:fldChar w:fldCharType="end"/>
      </w:r>
      <w:r>
        <w:rPr>
          <w:b/>
          <w:bCs/>
        </w:rPr>
        <w:tab/>
      </w:r>
      <w:r w:rsidRPr="0001181C">
        <w:t xml:space="preserve">As the balloon </w:t>
      </w:r>
      <w:proofErr w:type="gramStart"/>
      <w:r w:rsidRPr="0001181C">
        <w:t>rises up</w:t>
      </w:r>
      <w:proofErr w:type="gramEnd"/>
      <w:r w:rsidRPr="0001181C">
        <w:t xml:space="preserve"> through the atmosphere, the temperature of the helium</w:t>
      </w:r>
      <w:r>
        <w:rPr>
          <w:rFonts w:hint="eastAsia"/>
        </w:rPr>
        <w:t xml:space="preserve"> </w:t>
      </w:r>
      <w:r w:rsidRPr="0001181C">
        <w:t>decreases.</w:t>
      </w:r>
      <w:r w:rsidR="00ED2E83">
        <w:rPr>
          <w:rFonts w:hint="eastAsia"/>
        </w:rPr>
        <w:t xml:space="preserve"> </w:t>
      </w:r>
      <w:r w:rsidRPr="0001181C">
        <w:t>State the effect of this temperature change on the helium molecules.</w:t>
      </w:r>
    </w:p>
    <w:p w14:paraId="11313D83" w14:textId="77777777" w:rsidR="00670CEE" w:rsidRDefault="00670CEE" w:rsidP="006004E8">
      <w:pPr>
        <w:pStyle w:val="Answerlines"/>
        <w:ind w:left="1701"/>
      </w:pPr>
      <w:r>
        <w:tab/>
      </w:r>
    </w:p>
    <w:p w14:paraId="291179DF" w14:textId="2A2D3C00" w:rsidR="00670CEE" w:rsidRDefault="00670CEE" w:rsidP="006004E8">
      <w:pPr>
        <w:pStyle w:val="Answerlines"/>
        <w:ind w:left="1701"/>
      </w:pPr>
      <w:r>
        <w:tab/>
      </w:r>
      <w:r>
        <w:rPr>
          <w:rFonts w:hint="eastAsia"/>
        </w:rPr>
        <w:t>[</w:t>
      </w:r>
      <w:r w:rsidR="0058418D">
        <w:rPr>
          <w:rFonts w:hint="eastAsia"/>
        </w:rPr>
        <w:t>1</w:t>
      </w:r>
      <w:r>
        <w:rPr>
          <w:rFonts w:hint="eastAsia"/>
        </w:rPr>
        <w:t>]</w:t>
      </w:r>
    </w:p>
    <w:p w14:paraId="0393D953" w14:textId="5302B4E6" w:rsidR="00CF1FC1" w:rsidRPr="003B7CC5" w:rsidRDefault="00670CEE" w:rsidP="002A49BC">
      <w:pPr>
        <w:ind w:left="1701"/>
        <w:jc w:val="right"/>
      </w:pPr>
      <w:r>
        <w:rPr>
          <w:rFonts w:hint="eastAsia"/>
        </w:rPr>
        <w:t xml:space="preserve">[Total: </w:t>
      </w:r>
      <w:r w:rsidR="006627FC">
        <w:rPr>
          <w:rFonts w:hint="eastAsia"/>
        </w:rPr>
        <w:t>7</w:t>
      </w:r>
      <w:r>
        <w:rPr>
          <w:rFonts w:hint="eastAsia"/>
        </w:rPr>
        <w:t>]</w:t>
      </w:r>
    </w:p>
    <w:p w14:paraId="183413EF" w14:textId="1969E23D" w:rsidR="00AE2E28" w:rsidRDefault="00432D91" w:rsidP="00272184">
      <w:pPr>
        <w:pStyle w:val="Heading1"/>
      </w:pPr>
      <w:r>
        <w:lastRenderedPageBreak/>
        <w:fldChar w:fldCharType="begin"/>
      </w:r>
      <w:r>
        <w:instrText xml:space="preserve"> REF _Ref212817109 \h </w:instrText>
      </w:r>
      <w:r>
        <w:fldChar w:fldCharType="separate"/>
      </w:r>
      <w:r w:rsidR="006A47F6">
        <w:t xml:space="preserve">Fig. </w:t>
      </w:r>
      <w:r w:rsidR="006A47F6">
        <w:rPr>
          <w:noProof/>
        </w:rPr>
        <w:t>7</w:t>
      </w:r>
      <w:r w:rsidR="006A47F6">
        <w:t>.</w:t>
      </w:r>
      <w:r w:rsidR="006A47F6">
        <w:rPr>
          <w:noProof/>
        </w:rPr>
        <w:t>1</w:t>
      </w:r>
      <w:r>
        <w:fldChar w:fldCharType="end"/>
      </w:r>
      <w:commentRangeStart w:id="19"/>
      <w:commentRangeStart w:id="20"/>
      <w:r w:rsidR="00272184" w:rsidRPr="00272184">
        <w:t xml:space="preserve"> shows a kitchen tap that supplies instant </w:t>
      </w:r>
      <w:commentRangeEnd w:id="19"/>
      <w:r w:rsidR="001D0B5A" w:rsidRPr="00272184">
        <w:rPr>
          <w:rStyle w:val="CommentReference"/>
          <w:sz w:val="22"/>
          <w:szCs w:val="32"/>
        </w:rPr>
        <w:commentReference w:id="19"/>
      </w:r>
      <w:commentRangeEnd w:id="20"/>
      <w:r w:rsidR="00391EFB" w:rsidRPr="00272184">
        <w:rPr>
          <w:rStyle w:val="CommentReference"/>
          <w:sz w:val="22"/>
          <w:szCs w:val="32"/>
        </w:rPr>
        <w:commentReference w:id="20"/>
      </w:r>
      <w:r w:rsidR="00272184" w:rsidRPr="00272184">
        <w:t>boiling water</w:t>
      </w:r>
    </w:p>
    <w:p w14:paraId="55D175B3" w14:textId="77777777" w:rsidR="00432D91" w:rsidRDefault="00432D91" w:rsidP="00432D91">
      <w:pPr>
        <w:keepNext/>
        <w:jc w:val="center"/>
      </w:pPr>
      <w:r>
        <w:rPr>
          <w:noProof/>
        </w:rPr>
        <w:drawing>
          <wp:inline distT="0" distB="0" distL="0" distR="0" wp14:anchorId="0ED45C17" wp14:editId="2D74E7CA">
            <wp:extent cx="1495425" cy="1725340"/>
            <wp:effectExtent l="0" t="0" r="0" b="8255"/>
            <wp:docPr id="18228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93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0025" cy="173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A5B9" w14:textId="1FCB248B" w:rsidR="001D0B5A" w:rsidRDefault="00432D91" w:rsidP="00432D91">
      <w:pPr>
        <w:pStyle w:val="Caption"/>
        <w:jc w:val="center"/>
      </w:pPr>
      <w:bookmarkStart w:id="21" w:name="_Ref212817109"/>
      <w:r>
        <w:t xml:space="preserve">Fig. </w:t>
      </w:r>
      <w:fldSimple w:instr=" STYLEREF 1 \s ">
        <w:r w:rsidR="006A47F6">
          <w:rPr>
            <w:noProof/>
          </w:rPr>
          <w:t>7</w:t>
        </w:r>
      </w:fldSimple>
      <w:r w:rsidR="00D90754">
        <w:t>.</w:t>
      </w:r>
      <w:fldSimple w:instr=" SEQ Fig. \* ARABIC \s 1 ">
        <w:r w:rsidR="006A47F6">
          <w:rPr>
            <w:noProof/>
          </w:rPr>
          <w:t>1</w:t>
        </w:r>
      </w:fldSimple>
      <w:bookmarkEnd w:id="21"/>
    </w:p>
    <w:p w14:paraId="7B644FCF" w14:textId="77777777" w:rsidR="00C07C14" w:rsidRDefault="00C07C14" w:rsidP="00C07C14">
      <w:pPr>
        <w:ind w:left="567"/>
      </w:pPr>
      <w:r>
        <w:t>Cold water passes over an electric immersion heater inside the tap.</w:t>
      </w:r>
    </w:p>
    <w:p w14:paraId="58C742FB" w14:textId="5256ADC3" w:rsidR="00432D91" w:rsidRDefault="00C07C14" w:rsidP="00C07C14">
      <w:pPr>
        <w:ind w:left="567"/>
      </w:pPr>
      <w:r>
        <w:t>The boiling point of water is 100 °C.</w:t>
      </w:r>
    </w:p>
    <w:p w14:paraId="7ECBD151" w14:textId="7854BA1C" w:rsidR="00C07C14" w:rsidRDefault="00C07C14" w:rsidP="00C07C14">
      <w:pPr>
        <w:ind w:left="567"/>
      </w:pPr>
      <w:r w:rsidRPr="007F6577">
        <w:rPr>
          <w:b/>
          <w:bCs/>
        </w:rPr>
        <w:fldChar w:fldCharType="begin"/>
      </w:r>
      <w:r w:rsidRPr="007F6577">
        <w:rPr>
          <w:b/>
          <w:bCs/>
        </w:rPr>
        <w:instrText xml:space="preserve"> LISTNUM  cie \l 2 \s 1 </w:instrText>
      </w:r>
      <w:r w:rsidRPr="007F6577">
        <w:rPr>
          <w:b/>
          <w:bCs/>
        </w:rPr>
        <w:fldChar w:fldCharType="end"/>
      </w:r>
      <w:r>
        <w:rPr>
          <w:b/>
          <w:bCs/>
        </w:rPr>
        <w:tab/>
      </w:r>
      <w:r w:rsidRPr="00C07C14">
        <w:t xml:space="preserve">State </w:t>
      </w:r>
      <w:r w:rsidR="001E21D1">
        <w:rPr>
          <w:rFonts w:hint="eastAsia"/>
        </w:rPr>
        <w:t>the</w:t>
      </w:r>
      <w:r w:rsidRPr="00C07C14">
        <w:t xml:space="preserve"> boiling point</w:t>
      </w:r>
      <w:r w:rsidR="001E21D1">
        <w:rPr>
          <w:rFonts w:hint="eastAsia"/>
        </w:rPr>
        <w:t xml:space="preserve"> of water in Kelvin scale</w:t>
      </w:r>
    </w:p>
    <w:p w14:paraId="43BE1016" w14:textId="3ED31771" w:rsidR="005B49BB" w:rsidRDefault="001E21D1" w:rsidP="00D937C6">
      <w:pPr>
        <w:pStyle w:val="Answerlines"/>
        <w:ind w:firstLine="5245"/>
      </w:pPr>
      <w:r>
        <w:tab/>
      </w:r>
      <w:r w:rsidR="00D937C6">
        <w:rPr>
          <w:rFonts w:hint="eastAsia"/>
        </w:rPr>
        <w:t xml:space="preserve">K </w:t>
      </w:r>
      <w:r w:rsidR="005B49BB">
        <w:rPr>
          <w:rFonts w:hint="eastAsia"/>
        </w:rPr>
        <w:t>[</w:t>
      </w:r>
      <w:r>
        <w:rPr>
          <w:rFonts w:hint="eastAsia"/>
        </w:rPr>
        <w:t>1</w:t>
      </w:r>
      <w:r w:rsidR="005B49BB">
        <w:rPr>
          <w:rFonts w:hint="eastAsia"/>
        </w:rPr>
        <w:t>]</w:t>
      </w:r>
    </w:p>
    <w:p w14:paraId="7C1CA924" w14:textId="02988718" w:rsidR="00C07C14" w:rsidRDefault="00C07C14" w:rsidP="00733E13">
      <w:pPr>
        <w:ind w:left="1134" w:hanging="567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2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 w:rsidR="00733E13" w:rsidRPr="00733E13">
        <w:tab/>
        <w:t>The immersion heater is powered by the mains at a voltage of 230 V. When the tap is opened,</w:t>
      </w:r>
      <w:r w:rsidR="00733E13" w:rsidRPr="00733E13">
        <w:rPr>
          <w:rFonts w:hint="eastAsia"/>
        </w:rPr>
        <w:t xml:space="preserve"> </w:t>
      </w:r>
      <w:r w:rsidR="00733E13" w:rsidRPr="00733E13">
        <w:t>the heater switches on and the current in the heater is 13 A.</w:t>
      </w:r>
    </w:p>
    <w:p w14:paraId="11E55969" w14:textId="62F88E12" w:rsidR="00733E13" w:rsidRPr="00E51D2B" w:rsidRDefault="00733E13" w:rsidP="00733E13">
      <w:pPr>
        <w:ind w:left="1701" w:hanging="567"/>
      </w:pPr>
      <w:r w:rsidRPr="00E51D2B">
        <w:rPr>
          <w:b/>
          <w:bCs/>
        </w:rPr>
        <w:fldChar w:fldCharType="begin"/>
      </w:r>
      <w:r w:rsidRPr="00E51D2B">
        <w:rPr>
          <w:b/>
          <w:bCs/>
        </w:rPr>
        <w:instrText xml:space="preserve"> LISTNUM  cie \l 3 \s 1 </w:instrText>
      </w:r>
      <w:r w:rsidRPr="00E51D2B">
        <w:rPr>
          <w:b/>
          <w:bCs/>
        </w:rPr>
        <w:fldChar w:fldCharType="separate"/>
      </w:r>
      <w:r w:rsidRPr="00E51D2B">
        <w:rPr>
          <w:b/>
          <w:bCs/>
        </w:rPr>
        <w:fldChar w:fldCharType="end"/>
      </w:r>
      <w:r w:rsidR="004F0C37" w:rsidRPr="00E51D2B">
        <w:tab/>
        <w:t>Calculate the thermal energy produced by the heater in 60 s.</w:t>
      </w:r>
    </w:p>
    <w:p w14:paraId="6AF901B2" w14:textId="77777777" w:rsidR="004F0C37" w:rsidRPr="00E51D2B" w:rsidRDefault="004F0C37" w:rsidP="0058418D"/>
    <w:p w14:paraId="56D0B982" w14:textId="77777777" w:rsidR="005B49BB" w:rsidRDefault="005B49BB" w:rsidP="0058418D"/>
    <w:p w14:paraId="565E8E7E" w14:textId="77777777" w:rsidR="007D477C" w:rsidRDefault="007D477C" w:rsidP="0058418D"/>
    <w:p w14:paraId="0DA2EBAD" w14:textId="77777777" w:rsidR="005B49BB" w:rsidRPr="00E51D2B" w:rsidRDefault="005B49BB" w:rsidP="0058418D"/>
    <w:p w14:paraId="377D6E00" w14:textId="32637903" w:rsidR="004F0C37" w:rsidRPr="00E51D2B" w:rsidRDefault="00640A42" w:rsidP="00A1222F">
      <w:pPr>
        <w:pStyle w:val="Answerlines"/>
        <w:ind w:firstLine="3402"/>
      </w:pPr>
      <w:r w:rsidRPr="00E51D2B">
        <w:t>thermal energy =</w:t>
      </w:r>
      <w:r w:rsidR="005B49BB">
        <w:rPr>
          <w:rFonts w:hint="eastAsia"/>
        </w:rPr>
        <w:t xml:space="preserve"> </w:t>
      </w:r>
      <w:r w:rsidR="005B49BB">
        <w:tab/>
      </w:r>
      <w:r w:rsidR="005B49BB">
        <w:rPr>
          <w:rFonts w:hint="eastAsia"/>
        </w:rPr>
        <w:t>[2]</w:t>
      </w:r>
    </w:p>
    <w:p w14:paraId="17014A12" w14:textId="5BF7727A" w:rsidR="00640A42" w:rsidRDefault="004F2EF6" w:rsidP="00640A42">
      <w:pPr>
        <w:ind w:left="1701" w:hanging="567"/>
      </w:pPr>
      <w:r w:rsidRPr="00E51D2B">
        <w:rPr>
          <w:b/>
          <w:bCs/>
        </w:rPr>
        <w:fldChar w:fldCharType="begin"/>
      </w:r>
      <w:r w:rsidRPr="00E51D2B">
        <w:rPr>
          <w:b/>
          <w:bCs/>
        </w:rPr>
        <w:instrText xml:space="preserve"> LISTNUM  cie \l 3 </w:instrText>
      </w:r>
      <w:r w:rsidRPr="00E51D2B">
        <w:rPr>
          <w:b/>
          <w:bCs/>
        </w:rPr>
        <w:fldChar w:fldCharType="separate"/>
      </w:r>
      <w:r w:rsidRPr="00E51D2B">
        <w:rPr>
          <w:b/>
          <w:bCs/>
        </w:rPr>
        <w:fldChar w:fldCharType="end"/>
      </w:r>
      <w:r w:rsidR="00640A42" w:rsidRPr="00E51D2B">
        <w:tab/>
        <w:t>The specific heat capacity of water is 4200 J / (kg °C). The cold water that enters the tapis at 22 °C.</w:t>
      </w:r>
      <w:r w:rsidR="00CE2A86">
        <w:rPr>
          <w:rFonts w:hint="eastAsia"/>
        </w:rPr>
        <w:t xml:space="preserve"> </w:t>
      </w:r>
      <w:r w:rsidR="00640A42" w:rsidRPr="00E51D2B">
        <w:t xml:space="preserve">Calculate the </w:t>
      </w:r>
      <w:commentRangeStart w:id="22"/>
      <w:r w:rsidR="00640A42" w:rsidRPr="00E51D2B">
        <w:t xml:space="preserve">rate </w:t>
      </w:r>
      <w:commentRangeEnd w:id="22"/>
      <w:r w:rsidR="00816A06" w:rsidRPr="00E51D2B">
        <w:rPr>
          <w:rStyle w:val="CommentReference"/>
          <w:sz w:val="22"/>
          <w:szCs w:val="22"/>
        </w:rPr>
        <w:commentReference w:id="22"/>
      </w:r>
      <w:r w:rsidR="00640A42" w:rsidRPr="00E51D2B">
        <w:t>at which water at its boiling point emerges from the tap.</w:t>
      </w:r>
    </w:p>
    <w:p w14:paraId="3BFB6367" w14:textId="77777777" w:rsidR="00123765" w:rsidRDefault="00123765" w:rsidP="00123765"/>
    <w:p w14:paraId="34CA943A" w14:textId="77777777" w:rsidR="00123765" w:rsidRDefault="00123765" w:rsidP="00123765"/>
    <w:p w14:paraId="4A1BA8E7" w14:textId="77777777" w:rsidR="00123765" w:rsidRDefault="00123765" w:rsidP="00123765"/>
    <w:p w14:paraId="231256B0" w14:textId="77777777" w:rsidR="00123765" w:rsidRDefault="00123765" w:rsidP="00123765"/>
    <w:p w14:paraId="11B47F1F" w14:textId="77777777" w:rsidR="00123765" w:rsidRDefault="00123765" w:rsidP="00123765"/>
    <w:p w14:paraId="7095CA13" w14:textId="77777777" w:rsidR="00123765" w:rsidRPr="00E51D2B" w:rsidRDefault="00123765" w:rsidP="00123765"/>
    <w:p w14:paraId="0B7639F7" w14:textId="650D8DD7" w:rsidR="000A63A8" w:rsidRDefault="00CE2A86" w:rsidP="00A1222F">
      <w:pPr>
        <w:pStyle w:val="Answerlines"/>
        <w:ind w:firstLine="4536"/>
      </w:pPr>
      <w:r>
        <w:rPr>
          <w:rFonts w:hint="eastAsia"/>
        </w:rPr>
        <w:t>rate</w:t>
      </w:r>
      <w:r w:rsidRPr="00E51D2B">
        <w:t xml:space="preserve"> =</w:t>
      </w:r>
      <w:r>
        <w:rPr>
          <w:rFonts w:hint="eastAsia"/>
        </w:rPr>
        <w:t xml:space="preserve"> </w:t>
      </w:r>
      <w:r>
        <w:tab/>
      </w:r>
      <w:r w:rsidR="007E63E0">
        <w:rPr>
          <w:rFonts w:hint="eastAsia"/>
        </w:rPr>
        <w:t>kg</w:t>
      </w:r>
      <w:r w:rsidR="00DC6C2A">
        <w:rPr>
          <w:rFonts w:hint="eastAsia"/>
        </w:rPr>
        <w:t xml:space="preserve"> / </w:t>
      </w:r>
      <w:r w:rsidR="00362A4F">
        <w:rPr>
          <w:rFonts w:hint="eastAsia"/>
        </w:rPr>
        <w:t>min</w:t>
      </w:r>
      <w:r w:rsidR="00DC6C2A">
        <w:rPr>
          <w:rFonts w:hint="eastAsia"/>
        </w:rPr>
        <w:t xml:space="preserve"> </w:t>
      </w:r>
      <w:r>
        <w:rPr>
          <w:rFonts w:hint="eastAsia"/>
        </w:rPr>
        <w:t>[</w:t>
      </w:r>
      <w:r w:rsidR="00B95EEA">
        <w:rPr>
          <w:rFonts w:hint="eastAsia"/>
        </w:rPr>
        <w:t>3</w:t>
      </w:r>
      <w:r>
        <w:rPr>
          <w:rFonts w:hint="eastAsia"/>
        </w:rPr>
        <w:t>]</w:t>
      </w:r>
    </w:p>
    <w:p w14:paraId="0645902B" w14:textId="1412B7AD" w:rsidR="00B54E00" w:rsidRDefault="00123765" w:rsidP="007D4D12">
      <w:pPr>
        <w:pStyle w:val="Answerlines"/>
        <w:jc w:val="right"/>
      </w:pPr>
      <w:r w:rsidRPr="00123765">
        <w:rPr>
          <w:rFonts w:hint="eastAsia"/>
        </w:rPr>
        <w:t xml:space="preserve">[Total: </w:t>
      </w:r>
      <w:r w:rsidR="007D4D12">
        <w:rPr>
          <w:rFonts w:hint="eastAsia"/>
        </w:rPr>
        <w:t>6</w:t>
      </w:r>
      <w:r w:rsidRPr="00123765">
        <w:rPr>
          <w:rFonts w:hint="eastAsia"/>
        </w:rPr>
        <w:t>]</w:t>
      </w:r>
    </w:p>
    <w:p w14:paraId="171F6A56" w14:textId="77777777" w:rsidR="004C4556" w:rsidRDefault="004C4556" w:rsidP="004C4556">
      <w:pPr>
        <w:pStyle w:val="Answerlines"/>
        <w:ind w:left="0" w:right="880"/>
      </w:pPr>
    </w:p>
    <w:p w14:paraId="2FC0C758" w14:textId="77777777" w:rsidR="004C4556" w:rsidRDefault="004C4556" w:rsidP="00B54E00">
      <w:pPr>
        <w:tabs>
          <w:tab w:val="clear" w:pos="567"/>
          <w:tab w:val="clear" w:pos="1134"/>
          <w:tab w:val="clear" w:pos="1701"/>
          <w:tab w:val="clear" w:pos="9923"/>
        </w:tabs>
        <w:adjustRightInd/>
        <w:snapToGrid/>
        <w:spacing w:before="0" w:after="160" w:line="259" w:lineRule="auto"/>
        <w:jc w:val="left"/>
        <w:sectPr w:rsidR="004C4556" w:rsidSect="002D0EAC">
          <w:headerReference w:type="even" r:id="rId27"/>
          <w:headerReference w:type="default" r:id="rId28"/>
          <w:footerReference w:type="default" r:id="rId29"/>
          <w:pgSz w:w="11906" w:h="16838" w:code="9"/>
          <w:pgMar w:top="964" w:right="987" w:bottom="907" w:left="987" w:header="567" w:footer="567" w:gutter="0"/>
          <w:cols w:space="708"/>
          <w:docGrid w:linePitch="360"/>
        </w:sectPr>
      </w:pPr>
    </w:p>
    <w:commentRangeStart w:id="23"/>
    <w:commentRangeStart w:id="24"/>
    <w:p w14:paraId="101EEA5E" w14:textId="33FC1361" w:rsidR="00123765" w:rsidRDefault="00BC41A2" w:rsidP="00BC41A2">
      <w:pPr>
        <w:pStyle w:val="Heading1"/>
      </w:pPr>
      <w:r w:rsidRPr="007F6577">
        <w:rPr>
          <w:b/>
          <w:bCs/>
        </w:rPr>
        <w:lastRenderedPageBreak/>
        <w:fldChar w:fldCharType="begin"/>
      </w:r>
      <w:r w:rsidRPr="007F6577">
        <w:rPr>
          <w:b/>
          <w:bCs/>
        </w:rPr>
        <w:instrText xml:space="preserve"> LISTNUM  cie \l 2 \s 1 </w:instrText>
      </w:r>
      <w:r w:rsidRPr="007F6577">
        <w:rPr>
          <w:b/>
          <w:bCs/>
        </w:rPr>
        <w:fldChar w:fldCharType="end"/>
      </w:r>
      <w:r>
        <w:rPr>
          <w:b/>
          <w:bCs/>
        </w:rPr>
        <w:tab/>
      </w:r>
      <w:r w:rsidR="00B005EE" w:rsidRPr="00B005EE">
        <w:t>Describe how a longitudinal wave differs from a tran</w:t>
      </w:r>
      <w:commentRangeEnd w:id="23"/>
      <w:r w:rsidR="00B252BF" w:rsidRPr="00B005EE">
        <w:rPr>
          <w:rStyle w:val="CommentReference"/>
          <w:sz w:val="22"/>
          <w:szCs w:val="32"/>
        </w:rPr>
        <w:commentReference w:id="23"/>
      </w:r>
      <w:commentRangeEnd w:id="24"/>
      <w:r w:rsidR="00B252BF" w:rsidRPr="00B005EE">
        <w:rPr>
          <w:rStyle w:val="CommentReference"/>
          <w:sz w:val="22"/>
          <w:szCs w:val="32"/>
        </w:rPr>
        <w:commentReference w:id="24"/>
      </w:r>
      <w:r w:rsidR="00B005EE" w:rsidRPr="00B005EE">
        <w:t>sverse wave.</w:t>
      </w:r>
    </w:p>
    <w:p w14:paraId="796B68DD" w14:textId="77777777" w:rsidR="0059372F" w:rsidRDefault="0059372F" w:rsidP="0059372F">
      <w:pPr>
        <w:pStyle w:val="Answerlines"/>
        <w:tabs>
          <w:tab w:val="clear" w:pos="1701"/>
        </w:tabs>
      </w:pPr>
      <w:r>
        <w:tab/>
      </w:r>
    </w:p>
    <w:p w14:paraId="4087610D" w14:textId="77777777" w:rsidR="0059372F" w:rsidRDefault="0059372F" w:rsidP="0059372F">
      <w:pPr>
        <w:pStyle w:val="Answerlines"/>
        <w:tabs>
          <w:tab w:val="clear" w:pos="1701"/>
        </w:tabs>
      </w:pPr>
      <w:r>
        <w:tab/>
      </w:r>
    </w:p>
    <w:p w14:paraId="178A39B1" w14:textId="77777777" w:rsidR="0059372F" w:rsidRDefault="0059372F" w:rsidP="0059372F">
      <w:pPr>
        <w:pStyle w:val="Answerlines"/>
        <w:tabs>
          <w:tab w:val="clear" w:pos="1701"/>
        </w:tabs>
      </w:pPr>
      <w:r>
        <w:tab/>
      </w:r>
    </w:p>
    <w:p w14:paraId="17DD1D04" w14:textId="2CD3F526" w:rsidR="00B005EE" w:rsidRDefault="0059372F" w:rsidP="0059372F">
      <w:pPr>
        <w:pStyle w:val="Answerlines"/>
        <w:tabs>
          <w:tab w:val="clear" w:pos="1701"/>
        </w:tabs>
      </w:pPr>
      <w:r>
        <w:tab/>
      </w:r>
      <w:r w:rsidR="00B005EE">
        <w:rPr>
          <w:rFonts w:hint="eastAsia"/>
        </w:rPr>
        <w:t>[2]</w:t>
      </w:r>
    </w:p>
    <w:p w14:paraId="31F51659" w14:textId="4C391EEF" w:rsidR="00B005EE" w:rsidRDefault="00B005EE" w:rsidP="00DA2725">
      <w:pPr>
        <w:ind w:left="567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cie \l 2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r>
        <w:rPr>
          <w:b/>
          <w:bCs/>
        </w:rPr>
        <w:tab/>
      </w:r>
      <w:r w:rsidR="004843AD">
        <w:fldChar w:fldCharType="begin"/>
      </w:r>
      <w:r w:rsidR="004843AD">
        <w:rPr>
          <w:b/>
          <w:bCs/>
        </w:rPr>
        <w:instrText xml:space="preserve"> REF _Ref213071517 \h </w:instrText>
      </w:r>
      <w:r w:rsidR="00DA2725">
        <w:instrText xml:space="preserve"> \* MERGEFORMAT </w:instrText>
      </w:r>
      <w:r w:rsidR="004843AD">
        <w:fldChar w:fldCharType="separate"/>
      </w:r>
      <w:r w:rsidR="006A47F6">
        <w:t xml:space="preserve">Fig. </w:t>
      </w:r>
      <w:r w:rsidR="006A47F6">
        <w:rPr>
          <w:noProof/>
        </w:rPr>
        <w:t>8.1</w:t>
      </w:r>
      <w:r w:rsidR="004843AD">
        <w:fldChar w:fldCharType="end"/>
      </w:r>
      <w:r w:rsidR="009034B3" w:rsidRPr="009034B3">
        <w:t xml:space="preserve"> represents a seismic wave produced by an earthquake.</w:t>
      </w:r>
    </w:p>
    <w:p w14:paraId="3FD348C2" w14:textId="77777777" w:rsidR="004843AD" w:rsidRDefault="004843AD" w:rsidP="00045B5B">
      <w:pPr>
        <w:ind w:left="567"/>
        <w:jc w:val="center"/>
      </w:pPr>
      <w:r>
        <w:rPr>
          <w:noProof/>
        </w:rPr>
        <w:drawing>
          <wp:inline distT="0" distB="0" distL="0" distR="0" wp14:anchorId="1A7673F3" wp14:editId="692ADB6E">
            <wp:extent cx="4785756" cy="1095250"/>
            <wp:effectExtent l="0" t="0" r="0" b="0"/>
            <wp:docPr id="1478744287" name="Picture 1" descr="A bar cod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44287" name="Picture 1" descr="A bar code with black line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2563" cy="109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8EFD" w14:textId="6AEACFFD" w:rsidR="009034B3" w:rsidRDefault="004843AD" w:rsidP="004843AD">
      <w:pPr>
        <w:pStyle w:val="Caption"/>
        <w:jc w:val="center"/>
      </w:pPr>
      <w:bookmarkStart w:id="25" w:name="_Ref213071517"/>
      <w:r>
        <w:t xml:space="preserve">Fig. </w:t>
      </w:r>
      <w:fldSimple w:instr=" STYLEREF 1 \s ">
        <w:r w:rsidR="006A47F6">
          <w:rPr>
            <w:noProof/>
          </w:rPr>
          <w:t>8</w:t>
        </w:r>
      </w:fldSimple>
      <w:r w:rsidR="00D90754">
        <w:t>.</w:t>
      </w:r>
      <w:fldSimple w:instr=" SEQ Fig. \* ARABIC \s 1 ">
        <w:r w:rsidR="006A47F6">
          <w:rPr>
            <w:noProof/>
          </w:rPr>
          <w:t>1</w:t>
        </w:r>
      </w:fldSimple>
      <w:bookmarkEnd w:id="25"/>
    </w:p>
    <w:p w14:paraId="387EA835" w14:textId="6F27B67B" w:rsidR="004F2EF6" w:rsidRDefault="0011719C" w:rsidP="0011719C">
      <w:pPr>
        <w:ind w:left="1701" w:hanging="567"/>
      </w:pPr>
      <w:r w:rsidRPr="00E51D2B">
        <w:rPr>
          <w:b/>
          <w:bCs/>
        </w:rPr>
        <w:fldChar w:fldCharType="begin"/>
      </w:r>
      <w:r w:rsidRPr="00E51D2B">
        <w:rPr>
          <w:b/>
          <w:bCs/>
        </w:rPr>
        <w:instrText xml:space="preserve"> LISTNUM  cie \l 3 \s 1 </w:instrText>
      </w:r>
      <w:r w:rsidRPr="00E51D2B">
        <w:rPr>
          <w:b/>
          <w:bCs/>
        </w:rPr>
        <w:fldChar w:fldCharType="separate"/>
      </w:r>
      <w:r w:rsidRPr="00E51D2B">
        <w:rPr>
          <w:b/>
          <w:bCs/>
        </w:rPr>
        <w:fldChar w:fldCharType="end"/>
      </w:r>
      <w:r>
        <w:rPr>
          <w:b/>
          <w:bCs/>
        </w:rPr>
        <w:tab/>
      </w:r>
      <w:r w:rsidRPr="0011719C">
        <w:t>State whether this seismic wave is a P-wave (primary) or an S-wave (secondary).</w:t>
      </w:r>
      <w:r>
        <w:rPr>
          <w:rFonts w:hint="eastAsia"/>
        </w:rPr>
        <w:t xml:space="preserve"> </w:t>
      </w:r>
      <w:r w:rsidRPr="0011719C">
        <w:t>Justify your choice.</w:t>
      </w:r>
    </w:p>
    <w:p w14:paraId="1C5B511B" w14:textId="77777777" w:rsidR="0011719C" w:rsidRDefault="0011719C" w:rsidP="0011719C">
      <w:pPr>
        <w:pStyle w:val="Answerlines"/>
        <w:ind w:left="1701"/>
      </w:pPr>
      <w:r>
        <w:tab/>
      </w:r>
    </w:p>
    <w:p w14:paraId="4A665EE0" w14:textId="54529B67" w:rsidR="00DE2174" w:rsidRDefault="00DE2174" w:rsidP="0011719C">
      <w:pPr>
        <w:pStyle w:val="Answerlines"/>
        <w:ind w:left="1701"/>
      </w:pPr>
      <w:r>
        <w:tab/>
      </w:r>
    </w:p>
    <w:p w14:paraId="7ED7A723" w14:textId="60048B45" w:rsidR="0011719C" w:rsidRDefault="0011719C" w:rsidP="0011719C">
      <w:pPr>
        <w:pStyle w:val="Answerlines"/>
        <w:ind w:left="1701"/>
      </w:pPr>
      <w:r>
        <w:tab/>
      </w:r>
      <w:r>
        <w:rPr>
          <w:rFonts w:hint="eastAsia"/>
        </w:rPr>
        <w:t>[</w:t>
      </w:r>
      <w:r w:rsidR="009B5291">
        <w:rPr>
          <w:rFonts w:hint="eastAsia"/>
        </w:rPr>
        <w:t>2</w:t>
      </w:r>
      <w:r>
        <w:rPr>
          <w:rFonts w:hint="eastAsia"/>
        </w:rPr>
        <w:t>]</w:t>
      </w:r>
    </w:p>
    <w:p w14:paraId="3AB3091D" w14:textId="3CEF6F08" w:rsidR="0011719C" w:rsidRPr="007148CD" w:rsidRDefault="0011719C" w:rsidP="0011719C">
      <w:pPr>
        <w:ind w:left="1701" w:hanging="567"/>
      </w:pPr>
      <w:r w:rsidRPr="0011719C">
        <w:rPr>
          <w:b/>
          <w:bCs/>
        </w:rPr>
        <w:fldChar w:fldCharType="begin"/>
      </w:r>
      <w:bookmarkStart w:id="26" w:name="_Ref213071869"/>
      <w:bookmarkEnd w:id="26"/>
      <w:r w:rsidRPr="0011719C">
        <w:rPr>
          <w:b/>
          <w:bCs/>
        </w:rPr>
        <w:instrText xml:space="preserve"> LISTNUM  cie \l 3 </w:instrText>
      </w:r>
      <w:r w:rsidRPr="0011719C">
        <w:rPr>
          <w:b/>
          <w:bCs/>
        </w:rPr>
        <w:fldChar w:fldCharType="separate"/>
      </w:r>
      <w:r w:rsidRPr="0011719C">
        <w:rPr>
          <w:b/>
          <w:bCs/>
        </w:rPr>
        <w:fldChar w:fldCharType="end"/>
      </w:r>
      <w:r w:rsidRPr="007148CD">
        <w:tab/>
        <w:t xml:space="preserve">The wave represented in </w:t>
      </w:r>
      <w:r w:rsidR="007148CD">
        <w:fldChar w:fldCharType="begin"/>
      </w:r>
      <w:r w:rsidR="007148CD">
        <w:instrText xml:space="preserve"> REF _Ref213071517 \h </w:instrText>
      </w:r>
      <w:r w:rsidR="007148CD">
        <w:fldChar w:fldCharType="separate"/>
      </w:r>
      <w:r w:rsidR="006A47F6">
        <w:t xml:space="preserve">Fig. </w:t>
      </w:r>
      <w:r w:rsidR="006A47F6">
        <w:rPr>
          <w:noProof/>
        </w:rPr>
        <w:t>8</w:t>
      </w:r>
      <w:r w:rsidR="006A47F6">
        <w:t>.</w:t>
      </w:r>
      <w:r w:rsidR="006A47F6">
        <w:rPr>
          <w:noProof/>
        </w:rPr>
        <w:t>1</w:t>
      </w:r>
      <w:r w:rsidR="007148CD">
        <w:fldChar w:fldCharType="end"/>
      </w:r>
      <w:r w:rsidRPr="007148CD">
        <w:t xml:space="preserve"> has a wavelength of </w:t>
      </w:r>
      <w:r w:rsidR="00DE2174" w:rsidRPr="00DE2174">
        <w:t>1.2</w:t>
      </w:r>
      <w:r w:rsidR="00DE2174">
        <w:rPr>
          <w:rFonts w:hint="eastAsia"/>
        </w:rPr>
        <w:t xml:space="preserve"> </w:t>
      </w:r>
      <w:r w:rsidR="00DE2174" w:rsidRPr="00DE2174">
        <w:t>×</w:t>
      </w:r>
      <w:r w:rsidR="00DE2174">
        <w:rPr>
          <w:rFonts w:hint="eastAsia"/>
        </w:rPr>
        <w:t xml:space="preserve"> </w:t>
      </w:r>
      <w:r w:rsidR="00DE2174" w:rsidRPr="00DE2174">
        <w:t>10</w:t>
      </w:r>
      <w:r w:rsidR="00DE2174" w:rsidRPr="00DE2174">
        <w:rPr>
          <w:sz w:val="24"/>
          <w:szCs w:val="24"/>
          <w:vertAlign w:val="superscript"/>
        </w:rPr>
        <w:t>4</w:t>
      </w:r>
      <w:r w:rsidRPr="007148CD">
        <w:t xml:space="preserve"> m.</w:t>
      </w:r>
    </w:p>
    <w:p w14:paraId="1CBC9D73" w14:textId="0D7ACA64" w:rsidR="0011719C" w:rsidRDefault="0011719C" w:rsidP="0011719C">
      <w:pPr>
        <w:ind w:left="2268" w:hanging="567"/>
      </w:pPr>
      <w:r w:rsidRPr="007148CD">
        <w:t>Calculate the actual distance between point J and point K.</w:t>
      </w:r>
    </w:p>
    <w:p w14:paraId="6E39EF1E" w14:textId="77777777" w:rsidR="007148CD" w:rsidRDefault="007148CD" w:rsidP="00045B5B"/>
    <w:p w14:paraId="2A3E4C51" w14:textId="77777777" w:rsidR="007148CD" w:rsidRDefault="007148CD" w:rsidP="00045B5B"/>
    <w:p w14:paraId="6081B696" w14:textId="77777777" w:rsidR="007148CD" w:rsidRDefault="007148CD" w:rsidP="00045B5B"/>
    <w:p w14:paraId="766AC264" w14:textId="4246CFB9" w:rsidR="007148CD" w:rsidRDefault="007148CD" w:rsidP="0059372F">
      <w:pPr>
        <w:pStyle w:val="Answerlines"/>
        <w:ind w:firstLine="3402"/>
      </w:pPr>
      <w:r>
        <w:rPr>
          <w:rFonts w:hint="eastAsia"/>
        </w:rPr>
        <w:t>distance</w:t>
      </w:r>
      <w:r w:rsidRPr="00E51D2B">
        <w:t xml:space="preserve"> =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[2]</w:t>
      </w:r>
    </w:p>
    <w:p w14:paraId="2ECD85F2" w14:textId="7022D4E8" w:rsidR="00DB1082" w:rsidRPr="00DB1082" w:rsidRDefault="007148CD" w:rsidP="00DB1082">
      <w:pPr>
        <w:ind w:left="1134"/>
      </w:pPr>
      <w:r w:rsidRPr="0011719C">
        <w:rPr>
          <w:b/>
          <w:bCs/>
        </w:rPr>
        <w:fldChar w:fldCharType="begin"/>
      </w:r>
      <w:r w:rsidRPr="0011719C">
        <w:rPr>
          <w:b/>
          <w:bCs/>
        </w:rPr>
        <w:instrText xml:space="preserve"> LISTNUM  cie \l 3 </w:instrText>
      </w:r>
      <w:r w:rsidRPr="0011719C">
        <w:rPr>
          <w:b/>
          <w:bCs/>
        </w:rPr>
        <w:fldChar w:fldCharType="separate"/>
      </w:r>
      <w:r w:rsidRPr="0011719C">
        <w:rPr>
          <w:b/>
          <w:bCs/>
        </w:rPr>
        <w:fldChar w:fldCharType="end"/>
      </w:r>
      <w:r w:rsidR="00DB1082">
        <w:rPr>
          <w:b/>
          <w:bCs/>
        </w:rPr>
        <w:tab/>
      </w:r>
      <w:r w:rsidR="00DB1082" w:rsidRPr="00DB1082">
        <w:t xml:space="preserve">The wave in </w:t>
      </w:r>
      <w:r w:rsidR="00B252BF">
        <w:fldChar w:fldCharType="begin"/>
      </w:r>
      <w:r w:rsidR="00B252BF">
        <w:instrText xml:space="preserve"> REF _Ref213071869 \r \h </w:instrText>
      </w:r>
      <w:r w:rsidR="00B252BF">
        <w:fldChar w:fldCharType="separate"/>
      </w:r>
      <w:r w:rsidR="006A47F6">
        <w:t>(ii)</w:t>
      </w:r>
      <w:r w:rsidR="00B252BF">
        <w:fldChar w:fldCharType="end"/>
      </w:r>
      <w:r w:rsidR="00DB1082" w:rsidRPr="00DB1082">
        <w:t xml:space="preserve"> travels through the ground at a speed of 4600 m / s.</w:t>
      </w:r>
    </w:p>
    <w:p w14:paraId="1D98567B" w14:textId="77777777" w:rsidR="00DB1082" w:rsidRPr="00DB1082" w:rsidRDefault="00DB1082" w:rsidP="00DB1082">
      <w:pPr>
        <w:ind w:left="1701"/>
      </w:pPr>
      <w:r w:rsidRPr="00DB1082">
        <w:t>As the wave passes a certain point, the ground completes 5 oscillations.</w:t>
      </w:r>
    </w:p>
    <w:p w14:paraId="0E0E5F4C" w14:textId="783A5DAF" w:rsidR="0011719C" w:rsidRDefault="00DB1082" w:rsidP="00DB1082">
      <w:pPr>
        <w:ind w:left="1701"/>
      </w:pPr>
      <w:r w:rsidRPr="00DB1082">
        <w:t>Calculate the time that it takes for the wave to pass. Show your working.</w:t>
      </w:r>
    </w:p>
    <w:p w14:paraId="15EA5231" w14:textId="77777777" w:rsidR="00DB1082" w:rsidRDefault="00DB1082" w:rsidP="00045B5B"/>
    <w:p w14:paraId="50F008FE" w14:textId="77777777" w:rsidR="00DB1082" w:rsidRDefault="00DB1082" w:rsidP="00045B5B"/>
    <w:p w14:paraId="1912D1EB" w14:textId="77777777" w:rsidR="0061397A" w:rsidRDefault="0061397A" w:rsidP="00045B5B"/>
    <w:p w14:paraId="3C1DEA28" w14:textId="77777777" w:rsidR="0061397A" w:rsidRDefault="0061397A" w:rsidP="00045B5B"/>
    <w:p w14:paraId="6F8C053E" w14:textId="7BACD720" w:rsidR="00DB1082" w:rsidRDefault="00DB1082" w:rsidP="00DB1082">
      <w:pPr>
        <w:pStyle w:val="Answerlines"/>
        <w:ind w:firstLine="3969"/>
      </w:pPr>
      <w:r>
        <w:rPr>
          <w:rFonts w:hint="eastAsia"/>
        </w:rPr>
        <w:t>time</w:t>
      </w:r>
      <w:r w:rsidRPr="00E51D2B">
        <w:t xml:space="preserve"> =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[3]</w:t>
      </w:r>
    </w:p>
    <w:p w14:paraId="16EF25DB" w14:textId="17B04EAA" w:rsidR="00DB1082" w:rsidRPr="00DB1082" w:rsidRDefault="00DB1082" w:rsidP="002A34DB">
      <w:pPr>
        <w:pStyle w:val="Answerlines"/>
        <w:ind w:firstLine="3969"/>
        <w:jc w:val="right"/>
      </w:pPr>
      <w:r>
        <w:rPr>
          <w:rFonts w:hint="eastAsia"/>
        </w:rPr>
        <w:t xml:space="preserve">[Total: </w:t>
      </w:r>
      <w:r w:rsidR="009B5291">
        <w:rPr>
          <w:rFonts w:hint="eastAsia"/>
        </w:rPr>
        <w:t>9</w:t>
      </w:r>
      <w:r>
        <w:rPr>
          <w:rFonts w:hint="eastAsia"/>
        </w:rPr>
        <w:t>]</w:t>
      </w:r>
    </w:p>
    <w:sectPr w:rsidR="00DB1082" w:rsidRPr="00DB1082" w:rsidSect="002D0EAC">
      <w:footerReference w:type="default" r:id="rId31"/>
      <w:pgSz w:w="11906" w:h="16838" w:code="9"/>
      <w:pgMar w:top="964" w:right="987" w:bottom="907" w:left="987" w:header="56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risten Lu" w:date="2025-10-26T15:24:00Z" w:initials="KL">
    <w:p w14:paraId="6B1CA54D" w14:textId="77777777" w:rsidR="00FE7A9F" w:rsidRDefault="00FE7A9F" w:rsidP="00FE7A9F">
      <w:pPr>
        <w:pStyle w:val="CommentText"/>
        <w:jc w:val="left"/>
      </w:pPr>
      <w:r>
        <w:rPr>
          <w:rStyle w:val="CommentReference"/>
        </w:rPr>
        <w:annotationRef/>
      </w:r>
      <w:r>
        <w:t>0625_s22_qp_41 Q1</w:t>
      </w:r>
    </w:p>
  </w:comment>
  <w:comment w:id="1" w:author="Kristen Lu" w:date="2025-11-03T13:29:00Z" w:initials="KL">
    <w:p w14:paraId="1E20BB9C" w14:textId="77777777" w:rsidR="00EE5061" w:rsidRDefault="009D05E7" w:rsidP="00EE5061">
      <w:pPr>
        <w:pStyle w:val="CommentText"/>
        <w:jc w:val="left"/>
      </w:pPr>
      <w:r>
        <w:rPr>
          <w:rStyle w:val="CommentReference"/>
        </w:rPr>
        <w:annotationRef/>
      </w:r>
      <w:r w:rsidR="00EE5061">
        <w:t>Acceleration</w:t>
      </w:r>
    </w:p>
    <w:p w14:paraId="68CA20BE" w14:textId="77777777" w:rsidR="00EE5061" w:rsidRDefault="00EE5061" w:rsidP="00EE5061">
      <w:pPr>
        <w:pStyle w:val="CommentText"/>
        <w:jc w:val="left"/>
      </w:pPr>
      <w:r>
        <w:t>F=ma</w:t>
      </w:r>
    </w:p>
    <w:p w14:paraId="0E8C2998" w14:textId="77777777" w:rsidR="00EE5061" w:rsidRDefault="00EE5061" w:rsidP="00EE5061">
      <w:pPr>
        <w:pStyle w:val="CommentText"/>
        <w:jc w:val="left"/>
      </w:pPr>
      <w:r>
        <w:t>Air resistance</w:t>
      </w:r>
    </w:p>
  </w:comment>
  <w:comment w:id="5" w:author="Kristen Lu" w:date="2025-11-03T14:46:00Z" w:initials="KL">
    <w:p w14:paraId="227A046B" w14:textId="77777777" w:rsidR="006E3AD8" w:rsidRDefault="006E3AD8" w:rsidP="006E3AD8">
      <w:pPr>
        <w:pStyle w:val="CommentText"/>
        <w:jc w:val="left"/>
      </w:pPr>
      <w:r>
        <w:rPr>
          <w:rStyle w:val="CommentReference"/>
        </w:rPr>
        <w:annotationRef/>
      </w:r>
      <w:r>
        <w:t>0625_w13_qp_31 Q3</w:t>
      </w:r>
    </w:p>
  </w:comment>
  <w:comment w:id="6" w:author="Kristen Lu" w:date="2025-11-03T14:47:00Z" w:initials="KL">
    <w:p w14:paraId="7163B5A5" w14:textId="77777777" w:rsidR="006E3AD8" w:rsidRDefault="006E3AD8" w:rsidP="006E3AD8">
      <w:pPr>
        <w:pStyle w:val="CommentText"/>
        <w:jc w:val="left"/>
      </w:pPr>
      <w:r>
        <w:rPr>
          <w:rStyle w:val="CommentReference"/>
        </w:rPr>
        <w:annotationRef/>
      </w:r>
      <w:r>
        <w:t>Moment</w:t>
      </w:r>
    </w:p>
    <w:p w14:paraId="193C7C58" w14:textId="77777777" w:rsidR="006E3AD8" w:rsidRDefault="006E3AD8" w:rsidP="006E3AD8">
      <w:pPr>
        <w:pStyle w:val="CommentText"/>
        <w:jc w:val="left"/>
      </w:pPr>
      <w:r>
        <w:t>Hooke</w:t>
      </w:r>
    </w:p>
    <w:p w14:paraId="66E34FDC" w14:textId="77777777" w:rsidR="006E3AD8" w:rsidRDefault="006E3AD8" w:rsidP="006E3AD8">
      <w:pPr>
        <w:pStyle w:val="CommentText"/>
        <w:jc w:val="left"/>
      </w:pPr>
      <w:r>
        <w:t>Equilibrium</w:t>
      </w:r>
    </w:p>
  </w:comment>
  <w:comment w:id="9" w:author="Kristen Lu" w:date="2025-11-04T09:52:00Z" w:initials="KL">
    <w:p w14:paraId="637336E6" w14:textId="77777777" w:rsidR="000F6712" w:rsidRDefault="000F6712" w:rsidP="000F6712">
      <w:pPr>
        <w:pStyle w:val="CommentText"/>
        <w:jc w:val="left"/>
      </w:pPr>
      <w:r>
        <w:rPr>
          <w:rStyle w:val="CommentReference"/>
        </w:rPr>
        <w:annotationRef/>
      </w:r>
      <w:r>
        <w:t>0625_s25_qp_43 Q2</w:t>
      </w:r>
    </w:p>
  </w:comment>
  <w:comment w:id="10" w:author="Kristen Lu" w:date="2025-11-04T09:52:00Z" w:initials="KL">
    <w:p w14:paraId="5C6BBAB6" w14:textId="77777777" w:rsidR="00543790" w:rsidRDefault="00543790" w:rsidP="00543790">
      <w:pPr>
        <w:pStyle w:val="CommentText"/>
        <w:jc w:val="left"/>
      </w:pPr>
      <w:r>
        <w:rPr>
          <w:rStyle w:val="CommentReference"/>
        </w:rPr>
        <w:annotationRef/>
      </w:r>
      <w:r>
        <w:t>Momentum</w:t>
      </w:r>
    </w:p>
  </w:comment>
  <w:comment w:id="14" w:author="Kristen Lu" w:date="2025-10-26T14:49:00Z" w:initials="KL">
    <w:p w14:paraId="2F5B33F0" w14:textId="77777777" w:rsidR="00FA4B8E" w:rsidRDefault="00FA4B8E" w:rsidP="00FA4B8E">
      <w:pPr>
        <w:pStyle w:val="CommentText"/>
        <w:jc w:val="left"/>
      </w:pPr>
      <w:r>
        <w:rPr>
          <w:rStyle w:val="CommentReference"/>
        </w:rPr>
        <w:annotationRef/>
      </w:r>
      <w:r>
        <w:t>0625_w22_qp_43 Q3</w:t>
      </w:r>
    </w:p>
  </w:comment>
  <w:comment w:id="15" w:author="Kristen Lu" w:date="2025-11-03T13:42:00Z" w:initials="KL">
    <w:p w14:paraId="58E45A20" w14:textId="77777777" w:rsidR="00FA4B8E" w:rsidRDefault="00FA4B8E" w:rsidP="00FA4B8E">
      <w:pPr>
        <w:pStyle w:val="CommentText"/>
        <w:jc w:val="left"/>
      </w:pPr>
      <w:r>
        <w:rPr>
          <w:rStyle w:val="CommentReference"/>
        </w:rPr>
        <w:annotationRef/>
      </w:r>
      <w:r>
        <w:t>Energy resources</w:t>
      </w:r>
    </w:p>
  </w:comment>
  <w:comment w:id="19" w:author="Kristen Lu" w:date="2025-10-26T15:27:00Z" w:initials="KL">
    <w:p w14:paraId="2430A476" w14:textId="46F9809D" w:rsidR="001D0B5A" w:rsidRDefault="001D0B5A" w:rsidP="001D0B5A">
      <w:pPr>
        <w:pStyle w:val="CommentText"/>
        <w:jc w:val="left"/>
      </w:pPr>
      <w:r>
        <w:rPr>
          <w:rStyle w:val="CommentReference"/>
        </w:rPr>
        <w:annotationRef/>
      </w:r>
      <w:r>
        <w:t>0625_s22_qp_41 Q5</w:t>
      </w:r>
    </w:p>
  </w:comment>
  <w:comment w:id="20" w:author="Kristen Lu" w:date="2025-11-03T13:45:00Z" w:initials="KL">
    <w:p w14:paraId="4D9770AB" w14:textId="77777777" w:rsidR="00391EFB" w:rsidRDefault="00391EFB" w:rsidP="00391EFB">
      <w:pPr>
        <w:pStyle w:val="CommentText"/>
        <w:jc w:val="left"/>
      </w:pPr>
      <w:r>
        <w:rPr>
          <w:rStyle w:val="CommentReference"/>
        </w:rPr>
        <w:annotationRef/>
      </w:r>
      <w:r>
        <w:t>shc</w:t>
      </w:r>
    </w:p>
  </w:comment>
  <w:comment w:id="22" w:author="Kristen Lu" w:date="2025-11-03T13:50:00Z" w:initials="KL">
    <w:p w14:paraId="50B1C7C8" w14:textId="77777777" w:rsidR="00B455DE" w:rsidRDefault="00816A06" w:rsidP="00B455DE">
      <w:pPr>
        <w:pStyle w:val="CommentText"/>
        <w:jc w:val="left"/>
      </w:pPr>
      <w:r>
        <w:rPr>
          <w:rStyle w:val="CommentReference"/>
        </w:rPr>
        <w:annotationRef/>
      </w:r>
      <w:r w:rsidR="00B455DE">
        <w:rPr>
          <w:rFonts w:hint="eastAsia"/>
        </w:rPr>
        <w:t>这个会不会看不懂？（虽然我已经比</w:t>
      </w:r>
      <w:r w:rsidR="00B455DE">
        <w:rPr>
          <w:rFonts w:hint="eastAsia"/>
        </w:rPr>
        <w:t>IG</w:t>
      </w:r>
      <w:r w:rsidR="00B455DE">
        <w:rPr>
          <w:rFonts w:hint="eastAsia"/>
        </w:rPr>
        <w:t>多给了一个单位作为提示。）</w:t>
      </w:r>
    </w:p>
    <w:p w14:paraId="4F4A3360" w14:textId="77777777" w:rsidR="00B455DE" w:rsidRDefault="00B455DE" w:rsidP="00B455DE">
      <w:pPr>
        <w:pStyle w:val="CommentText"/>
        <w:jc w:val="left"/>
      </w:pPr>
      <w:r>
        <w:rPr>
          <w:rFonts w:hint="eastAsia"/>
        </w:rPr>
        <w:t>需不需要翻译成</w:t>
      </w:r>
    </w:p>
    <w:p w14:paraId="675A8E97" w14:textId="77777777" w:rsidR="00B455DE" w:rsidRDefault="00B455DE" w:rsidP="00B455DE">
      <w:pPr>
        <w:pStyle w:val="CommentText"/>
        <w:jc w:val="left"/>
      </w:pPr>
      <w:r>
        <w:t>Calculate the mass of water at its boiling point emerges from the tap per second.</w:t>
      </w:r>
    </w:p>
  </w:comment>
  <w:comment w:id="23" w:author="Kristen Lu" w:date="2025-11-03T14:16:00Z" w:initials="KL">
    <w:p w14:paraId="2349F18E" w14:textId="692852A9" w:rsidR="00B252BF" w:rsidRDefault="00B252BF" w:rsidP="00B252BF">
      <w:pPr>
        <w:pStyle w:val="CommentText"/>
        <w:jc w:val="left"/>
      </w:pPr>
      <w:r>
        <w:rPr>
          <w:rStyle w:val="CommentReference"/>
        </w:rPr>
        <w:annotationRef/>
      </w:r>
      <w:r>
        <w:t>0625_s24_qp_41 Q5</w:t>
      </w:r>
    </w:p>
  </w:comment>
  <w:comment w:id="24" w:author="Kristen Lu" w:date="2025-11-03T14:16:00Z" w:initials="KL">
    <w:p w14:paraId="31B3ED82" w14:textId="77777777" w:rsidR="00B252BF" w:rsidRDefault="00B252BF" w:rsidP="00B252BF">
      <w:pPr>
        <w:pStyle w:val="CommentText"/>
        <w:jc w:val="left"/>
      </w:pPr>
      <w:r>
        <w:rPr>
          <w:rStyle w:val="CommentReference"/>
        </w:rPr>
        <w:annotationRef/>
      </w:r>
      <w:r>
        <w:t>Wave properties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1CA54D" w15:done="0"/>
  <w15:commentEx w15:paraId="0E8C2998" w15:paraIdParent="6B1CA54D" w15:done="0"/>
  <w15:commentEx w15:paraId="227A046B" w15:done="0"/>
  <w15:commentEx w15:paraId="66E34FDC" w15:paraIdParent="227A046B" w15:done="0"/>
  <w15:commentEx w15:paraId="637336E6" w15:done="0"/>
  <w15:commentEx w15:paraId="5C6BBAB6" w15:paraIdParent="637336E6" w15:done="0"/>
  <w15:commentEx w15:paraId="2F5B33F0" w15:done="0"/>
  <w15:commentEx w15:paraId="58E45A20" w15:paraIdParent="2F5B33F0" w15:done="0"/>
  <w15:commentEx w15:paraId="2430A476" w15:done="0"/>
  <w15:commentEx w15:paraId="4D9770AB" w15:paraIdParent="2430A476" w15:done="0"/>
  <w15:commentEx w15:paraId="675A8E97" w15:done="1"/>
  <w15:commentEx w15:paraId="2349F18E" w15:done="0"/>
  <w15:commentEx w15:paraId="31B3ED82" w15:paraIdParent="2349F1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4F4D73" w16cex:dateUtc="2025-10-26T07:24:00Z"/>
  <w16cex:commentExtensible w16cex:durableId="371E03BA" w16cex:dateUtc="2025-11-03T05:29:00Z"/>
  <w16cex:commentExtensible w16cex:durableId="662EEB3E" w16cex:dateUtc="2025-11-03T06:46:00Z"/>
  <w16cex:commentExtensible w16cex:durableId="60CF0F58" w16cex:dateUtc="2025-11-03T06:47:00Z"/>
  <w16cex:commentExtensible w16cex:durableId="22DEA1C6" w16cex:dateUtc="2025-11-04T01:52:00Z"/>
  <w16cex:commentExtensible w16cex:durableId="0E582D1F" w16cex:dateUtc="2025-11-04T01:52:00Z"/>
  <w16cex:commentExtensible w16cex:durableId="6F802927" w16cex:dateUtc="2025-10-26T06:49:00Z"/>
  <w16cex:commentExtensible w16cex:durableId="7B3E29E9" w16cex:dateUtc="2025-11-03T05:42:00Z"/>
  <w16cex:commentExtensible w16cex:durableId="56FD270B" w16cex:dateUtc="2025-10-26T07:27:00Z"/>
  <w16cex:commentExtensible w16cex:durableId="54B36F67" w16cex:dateUtc="2025-11-03T05:45:00Z"/>
  <w16cex:commentExtensible w16cex:durableId="77D9AC95" w16cex:dateUtc="2025-11-03T05:50:00Z"/>
  <w16cex:commentExtensible w16cex:durableId="63769603" w16cex:dateUtc="2025-11-03T06:16:00Z"/>
  <w16cex:commentExtensible w16cex:durableId="7EBEE491" w16cex:dateUtc="2025-11-03T06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1CA54D" w16cid:durableId="6F4F4D73"/>
  <w16cid:commentId w16cid:paraId="0E8C2998" w16cid:durableId="371E03BA"/>
  <w16cid:commentId w16cid:paraId="227A046B" w16cid:durableId="662EEB3E"/>
  <w16cid:commentId w16cid:paraId="66E34FDC" w16cid:durableId="60CF0F58"/>
  <w16cid:commentId w16cid:paraId="637336E6" w16cid:durableId="22DEA1C6"/>
  <w16cid:commentId w16cid:paraId="5C6BBAB6" w16cid:durableId="0E582D1F"/>
  <w16cid:commentId w16cid:paraId="2F5B33F0" w16cid:durableId="6F802927"/>
  <w16cid:commentId w16cid:paraId="58E45A20" w16cid:durableId="7B3E29E9"/>
  <w16cid:commentId w16cid:paraId="2430A476" w16cid:durableId="56FD270B"/>
  <w16cid:commentId w16cid:paraId="4D9770AB" w16cid:durableId="54B36F67"/>
  <w16cid:commentId w16cid:paraId="675A8E97" w16cid:durableId="77D9AC95"/>
  <w16cid:commentId w16cid:paraId="2349F18E" w16cid:durableId="63769603"/>
  <w16cid:commentId w16cid:paraId="31B3ED82" w16cid:durableId="7EBEE4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561C1" w14:textId="77777777" w:rsidR="00F46076" w:rsidRDefault="00F46076" w:rsidP="00EC308F">
      <w:pPr>
        <w:spacing w:before="0" w:line="240" w:lineRule="auto"/>
      </w:pPr>
      <w:r>
        <w:separator/>
      </w:r>
    </w:p>
    <w:p w14:paraId="6D83FB28" w14:textId="77777777" w:rsidR="00F46076" w:rsidRDefault="00F46076"/>
  </w:endnote>
  <w:endnote w:type="continuationSeparator" w:id="0">
    <w:p w14:paraId="7419FDF8" w14:textId="77777777" w:rsidR="00F46076" w:rsidRDefault="00F46076" w:rsidP="00EC308F">
      <w:pPr>
        <w:spacing w:before="0" w:line="240" w:lineRule="auto"/>
      </w:pPr>
      <w:r>
        <w:continuationSeparator/>
      </w:r>
    </w:p>
    <w:p w14:paraId="24311519" w14:textId="77777777" w:rsidR="00F46076" w:rsidRDefault="00F460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T17F6o0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765E7" w14:textId="2FD388F2" w:rsidR="00193D29" w:rsidRPr="00C30B8F" w:rsidRDefault="00201FD5" w:rsidP="00321F81">
    <w:pPr>
      <w:pStyle w:val="Footer"/>
      <w:tabs>
        <w:tab w:val="clear" w:pos="4252"/>
        <w:tab w:val="clear" w:pos="8504"/>
        <w:tab w:val="center" w:pos="4962"/>
        <w:tab w:val="right" w:pos="9923"/>
      </w:tabs>
      <w:rPr>
        <w:sz w:val="16"/>
        <w:szCs w:val="16"/>
      </w:rPr>
    </w:pPr>
    <w:r>
      <w:rPr>
        <w:sz w:val="16"/>
        <w:szCs w:val="16"/>
      </w:rPr>
      <w:t>WHBC 202</w:t>
    </w:r>
    <w:r w:rsidR="003855C2">
      <w:rPr>
        <w:rFonts w:hint="eastAsia"/>
        <w:sz w:val="16"/>
        <w:szCs w:val="16"/>
      </w:rPr>
      <w:t>5</w:t>
    </w:r>
    <w:r>
      <w:rPr>
        <w:sz w:val="16"/>
        <w:szCs w:val="16"/>
      </w:rPr>
      <w:tab/>
    </w:r>
    <w:r w:rsidR="00193D29">
      <w:rPr>
        <w:sz w:val="16"/>
        <w:szCs w:val="16"/>
      </w:rPr>
      <w:tab/>
    </w:r>
    <w:r w:rsidR="00193D29">
      <w:rPr>
        <w:sz w:val="16"/>
        <w:szCs w:val="16"/>
      </w:rPr>
      <w:tab/>
    </w:r>
    <w:r w:rsidR="0098310D">
      <w:rPr>
        <w:sz w:val="16"/>
        <w:szCs w:val="16"/>
      </w:rPr>
      <w:t>0625</w:t>
    </w:r>
    <w:r w:rsidR="0098310D">
      <w:rPr>
        <w:rFonts w:hint="eastAsia"/>
        <w:sz w:val="16"/>
        <w:szCs w:val="16"/>
      </w:rPr>
      <w:t>/</w:t>
    </w:r>
    <w:r w:rsidR="00413E0F">
      <w:rPr>
        <w:rFonts w:hint="eastAsia"/>
        <w:sz w:val="16"/>
        <w:szCs w:val="16"/>
      </w:rPr>
      <w:t>4</w:t>
    </w:r>
    <w:r w:rsidR="002052F0">
      <w:rPr>
        <w:rFonts w:hint="eastAsia"/>
        <w:sz w:val="16"/>
        <w:szCs w:val="16"/>
      </w:rPr>
      <w:t>1</w:t>
    </w:r>
    <w:r w:rsidR="00D4103E">
      <w:rPr>
        <w:rFonts w:hint="eastAsia"/>
        <w:sz w:val="16"/>
        <w:szCs w:val="16"/>
      </w:rPr>
      <w:t>/</w:t>
    </w:r>
    <w:r w:rsidR="002052F0">
      <w:rPr>
        <w:rFonts w:hint="eastAsia"/>
        <w:sz w:val="16"/>
        <w:szCs w:val="16"/>
      </w:rPr>
      <w:t>NOV</w:t>
    </w:r>
    <w:r w:rsidR="0098310D">
      <w:rPr>
        <w:rFonts w:hint="eastAsia"/>
        <w:sz w:val="16"/>
        <w:szCs w:val="16"/>
      </w:rPr>
      <w:t>/</w:t>
    </w:r>
    <w:r w:rsidR="00D4103E">
      <w:rPr>
        <w:rFonts w:hint="eastAsia"/>
        <w:sz w:val="16"/>
        <w:szCs w:val="16"/>
      </w:rPr>
      <w:t>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FB695" w14:textId="77777777" w:rsidR="006A7879" w:rsidRPr="00003E72" w:rsidRDefault="006A7879" w:rsidP="006A7879">
    <w:pPr>
      <w:pStyle w:val="Footer"/>
      <w:pBdr>
        <w:top w:val="single" w:sz="4" w:space="1" w:color="auto"/>
      </w:pBdr>
      <w:tabs>
        <w:tab w:val="clear" w:pos="4252"/>
        <w:tab w:val="clear" w:pos="8504"/>
        <w:tab w:val="center" w:pos="4962"/>
        <w:tab w:val="right" w:pos="9923"/>
      </w:tabs>
      <w:jc w:val="center"/>
      <w:rPr>
        <w:color w:val="FF0000"/>
        <w:sz w:val="20"/>
        <w:szCs w:val="20"/>
      </w:rPr>
    </w:pPr>
    <w:r w:rsidRPr="006A7879">
      <w:rPr>
        <w:sz w:val="20"/>
        <w:szCs w:val="20"/>
      </w:rPr>
      <w:t xml:space="preserve">This document </w:t>
    </w:r>
    <w:r w:rsidR="00B10114">
      <w:rPr>
        <w:sz w:val="20"/>
        <w:szCs w:val="20"/>
      </w:rPr>
      <w:t xml:space="preserve">has </w:t>
    </w:r>
    <w:r w:rsidR="00B10114" w:rsidRPr="00B10114">
      <w:rPr>
        <w:b/>
        <w:bCs/>
        <w:sz w:val="20"/>
        <w:szCs w:val="20"/>
      </w:rPr>
      <w:fldChar w:fldCharType="begin"/>
    </w:r>
    <w:r w:rsidR="00B10114" w:rsidRPr="00B10114">
      <w:rPr>
        <w:b/>
        <w:bCs/>
        <w:sz w:val="20"/>
        <w:szCs w:val="20"/>
      </w:rPr>
      <w:instrText xml:space="preserve"> NUMPAGES  \* Arabic  \* MERGEFORMAT </w:instrText>
    </w:r>
    <w:r w:rsidR="00B10114" w:rsidRPr="00B10114">
      <w:rPr>
        <w:b/>
        <w:bCs/>
        <w:sz w:val="20"/>
        <w:szCs w:val="20"/>
      </w:rPr>
      <w:fldChar w:fldCharType="separate"/>
    </w:r>
    <w:r w:rsidR="00B10114" w:rsidRPr="00B10114">
      <w:rPr>
        <w:b/>
        <w:bCs/>
        <w:noProof/>
        <w:sz w:val="20"/>
        <w:szCs w:val="20"/>
      </w:rPr>
      <w:t>9</w:t>
    </w:r>
    <w:r w:rsidR="00B10114" w:rsidRPr="00B10114">
      <w:rPr>
        <w:b/>
        <w:bCs/>
        <w:sz w:val="20"/>
        <w:szCs w:val="20"/>
      </w:rPr>
      <w:fldChar w:fldCharType="end"/>
    </w:r>
    <w:r w:rsidR="00B10114">
      <w:rPr>
        <w:sz w:val="20"/>
        <w:szCs w:val="20"/>
      </w:rPr>
      <w:t xml:space="preserve"> pages.</w:t>
    </w:r>
    <w:r w:rsidR="00003E72">
      <w:rPr>
        <w:sz w:val="20"/>
        <w:szCs w:val="20"/>
      </w:rPr>
      <w:t xml:space="preserve"> </w:t>
    </w:r>
    <w:r w:rsidR="00003E72" w:rsidRPr="007E7239">
      <w:rPr>
        <w:sz w:val="20"/>
        <w:szCs w:val="20"/>
      </w:rPr>
      <w:t>Any blank pages are indicated.</w:t>
    </w:r>
  </w:p>
  <w:p w14:paraId="7E6C31D1" w14:textId="40FF6FA2" w:rsidR="006A7879" w:rsidRPr="00193D29" w:rsidRDefault="00577E73" w:rsidP="00321F81">
    <w:pPr>
      <w:pStyle w:val="Footer"/>
      <w:tabs>
        <w:tab w:val="clear" w:pos="4252"/>
        <w:tab w:val="clear" w:pos="8504"/>
        <w:tab w:val="center" w:pos="4962"/>
        <w:tab w:val="right" w:pos="9923"/>
      </w:tabs>
      <w:rPr>
        <w:b/>
        <w:bCs/>
        <w:sz w:val="20"/>
        <w:szCs w:val="20"/>
      </w:rPr>
    </w:pPr>
    <w:r>
      <w:rPr>
        <w:rFonts w:hint="eastAsia"/>
        <w:sz w:val="16"/>
        <w:szCs w:val="16"/>
      </w:rPr>
      <w:t>WHBC 2025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 w:rsidRPr="00193D29">
      <w:rPr>
        <w:rFonts w:hint="eastAsia"/>
        <w:b/>
        <w:bCs/>
        <w:sz w:val="20"/>
        <w:szCs w:val="20"/>
      </w:rPr>
      <w:t>[TURN OVER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EA54C" w14:textId="77777777" w:rsidR="00A54BFF" w:rsidRPr="00804745" w:rsidRDefault="00A54BFF" w:rsidP="00A54BFF">
    <w:pPr>
      <w:pStyle w:val="Footer"/>
      <w:tabs>
        <w:tab w:val="clear" w:pos="4252"/>
        <w:tab w:val="clear" w:pos="8504"/>
        <w:tab w:val="center" w:pos="4962"/>
        <w:tab w:val="right" w:pos="9923"/>
      </w:tabs>
      <w:rPr>
        <w:b/>
        <w:bCs/>
        <w:sz w:val="20"/>
        <w:szCs w:val="20"/>
      </w:rPr>
    </w:pPr>
    <w:r>
      <w:rPr>
        <w:sz w:val="16"/>
        <w:szCs w:val="16"/>
      </w:rPr>
      <w:t>WHBC 202</w:t>
    </w:r>
    <w:r>
      <w:rPr>
        <w:rFonts w:hint="eastAsia"/>
        <w:sz w:val="16"/>
        <w:szCs w:val="16"/>
      </w:rPr>
      <w:t>5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  <w:t>0625</w:t>
    </w:r>
    <w:r>
      <w:rPr>
        <w:rFonts w:hint="eastAsia"/>
        <w:sz w:val="16"/>
        <w:szCs w:val="16"/>
      </w:rPr>
      <w:t>/41/NOV/25</w:t>
    </w:r>
    <w:r>
      <w:rPr>
        <w:sz w:val="16"/>
        <w:szCs w:val="16"/>
      </w:rPr>
      <w:tab/>
    </w:r>
    <w:r w:rsidRPr="00804745">
      <w:rPr>
        <w:rFonts w:hint="eastAsia"/>
        <w:b/>
        <w:bCs/>
        <w:sz w:val="20"/>
        <w:szCs w:val="20"/>
      </w:rPr>
      <w:t>[TURN OVER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D76B" w14:textId="77777777" w:rsidR="003F7E01" w:rsidRDefault="003F7E01" w:rsidP="003F7E01">
    <w:pPr>
      <w:pStyle w:val="Footer"/>
      <w:pBdr>
        <w:top w:val="single" w:sz="4" w:space="1" w:color="auto"/>
      </w:pBdr>
      <w:tabs>
        <w:tab w:val="clear" w:pos="4252"/>
        <w:tab w:val="clear" w:pos="8504"/>
        <w:tab w:val="center" w:pos="4962"/>
        <w:tab w:val="right" w:pos="9923"/>
      </w:tabs>
      <w:rPr>
        <w:sz w:val="16"/>
        <w:szCs w:val="16"/>
      </w:rPr>
    </w:pPr>
    <w:r>
      <w:rPr>
        <w:rFonts w:hint="eastAsia"/>
        <w:sz w:val="16"/>
        <w:szCs w:val="16"/>
      </w:rPr>
      <w:t>This is the end of Paper 4.</w:t>
    </w:r>
  </w:p>
  <w:p w14:paraId="17C1CF68" w14:textId="77777777" w:rsidR="003F7E01" w:rsidRDefault="003F7E01" w:rsidP="003F7E01">
    <w:pPr>
      <w:pStyle w:val="Footer"/>
      <w:pBdr>
        <w:top w:val="single" w:sz="4" w:space="1" w:color="auto"/>
      </w:pBdr>
      <w:tabs>
        <w:tab w:val="clear" w:pos="4252"/>
        <w:tab w:val="clear" w:pos="8504"/>
        <w:tab w:val="center" w:pos="4962"/>
        <w:tab w:val="right" w:pos="9923"/>
      </w:tabs>
      <w:rPr>
        <w:sz w:val="16"/>
        <w:szCs w:val="16"/>
      </w:rPr>
    </w:pPr>
    <w:r w:rsidRPr="006D50DD">
      <w:rPr>
        <w:sz w:val="16"/>
        <w:szCs w:val="16"/>
      </w:rPr>
      <w:t>Please check your work before submission. Good luck.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5C083" w14:textId="77777777" w:rsidR="00F46076" w:rsidRDefault="00F46076" w:rsidP="00EC308F">
      <w:pPr>
        <w:spacing w:before="0" w:line="240" w:lineRule="auto"/>
      </w:pPr>
      <w:r>
        <w:separator/>
      </w:r>
    </w:p>
    <w:p w14:paraId="2DE73DE7" w14:textId="77777777" w:rsidR="00F46076" w:rsidRDefault="00F46076"/>
  </w:footnote>
  <w:footnote w:type="continuationSeparator" w:id="0">
    <w:p w14:paraId="4B6812A2" w14:textId="77777777" w:rsidR="00F46076" w:rsidRDefault="00F46076" w:rsidP="00EC308F">
      <w:pPr>
        <w:spacing w:before="0" w:line="240" w:lineRule="auto"/>
      </w:pPr>
      <w:r>
        <w:continuationSeparator/>
      </w:r>
    </w:p>
    <w:p w14:paraId="729FAB70" w14:textId="77777777" w:rsidR="00F46076" w:rsidRDefault="00F460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58346664"/>
      <w:docPartObj>
        <w:docPartGallery w:val="Page Numbers (Top of Page)"/>
        <w:docPartUnique/>
      </w:docPartObj>
    </w:sdtPr>
    <w:sdtEndPr>
      <w:rPr>
        <w:b/>
        <w:bCs/>
        <w:noProof/>
      </w:rPr>
    </w:sdtEndPr>
    <w:sdtContent>
      <w:p w14:paraId="6940E9D5" w14:textId="29F09D80" w:rsidR="00EE0EF0" w:rsidRPr="00193D29" w:rsidRDefault="00EE0EF0" w:rsidP="00682334">
        <w:pPr>
          <w:pStyle w:val="Header"/>
          <w:jc w:val="center"/>
          <w:rPr>
            <w:b/>
            <w:bCs/>
            <w:noProof/>
            <w:sz w:val="20"/>
            <w:szCs w:val="20"/>
          </w:rPr>
        </w:pPr>
        <w:r w:rsidRPr="00193D29">
          <w:rPr>
            <w:b/>
            <w:bCs/>
            <w:sz w:val="20"/>
            <w:szCs w:val="20"/>
          </w:rPr>
          <w:fldChar w:fldCharType="begin"/>
        </w:r>
        <w:r w:rsidRPr="00193D29">
          <w:rPr>
            <w:b/>
            <w:bCs/>
            <w:sz w:val="20"/>
            <w:szCs w:val="20"/>
          </w:rPr>
          <w:instrText xml:space="preserve"> PAGE   \* MERGEFORMAT </w:instrText>
        </w:r>
        <w:r w:rsidRPr="00193D29">
          <w:rPr>
            <w:b/>
            <w:bCs/>
            <w:sz w:val="20"/>
            <w:szCs w:val="20"/>
          </w:rPr>
          <w:fldChar w:fldCharType="separate"/>
        </w:r>
        <w:r w:rsidRPr="00193D29">
          <w:rPr>
            <w:b/>
            <w:bCs/>
            <w:noProof/>
            <w:sz w:val="20"/>
            <w:szCs w:val="20"/>
          </w:rPr>
          <w:t>2</w:t>
        </w:r>
        <w:r w:rsidRPr="00193D29">
          <w:rPr>
            <w:b/>
            <w:bCs/>
            <w:noProof/>
            <w:sz w:val="20"/>
            <w:szCs w:val="20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CF27B" w14:textId="474388FC" w:rsidR="009319CB" w:rsidRPr="00193D29" w:rsidRDefault="009319CB" w:rsidP="009319CB">
    <w:pPr>
      <w:pStyle w:val="Header"/>
      <w:jc w:val="center"/>
      <w:rPr>
        <w:b/>
        <w:bCs/>
        <w:noProof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772826139"/>
      <w:docPartObj>
        <w:docPartGallery w:val="Page Numbers (Top of Page)"/>
        <w:docPartUnique/>
      </w:docPartObj>
    </w:sdtPr>
    <w:sdtEndPr>
      <w:rPr>
        <w:b/>
        <w:bCs/>
        <w:noProof/>
      </w:rPr>
    </w:sdtEndPr>
    <w:sdtContent>
      <w:p w14:paraId="6293B1EE" w14:textId="77777777" w:rsidR="008B0D15" w:rsidRPr="00193D29" w:rsidRDefault="008B0D15" w:rsidP="00682334">
        <w:pPr>
          <w:pStyle w:val="Header"/>
          <w:jc w:val="center"/>
          <w:rPr>
            <w:b/>
            <w:bCs/>
            <w:noProof/>
            <w:sz w:val="20"/>
            <w:szCs w:val="20"/>
          </w:rPr>
        </w:pPr>
        <w:r w:rsidRPr="00193D29">
          <w:rPr>
            <w:b/>
            <w:bCs/>
            <w:sz w:val="20"/>
            <w:szCs w:val="20"/>
          </w:rPr>
          <w:fldChar w:fldCharType="begin"/>
        </w:r>
        <w:r w:rsidRPr="00193D29">
          <w:rPr>
            <w:b/>
            <w:bCs/>
            <w:sz w:val="20"/>
            <w:szCs w:val="20"/>
          </w:rPr>
          <w:instrText xml:space="preserve"> PAGE   \* MERGEFORMAT </w:instrText>
        </w:r>
        <w:r w:rsidRPr="00193D29">
          <w:rPr>
            <w:b/>
            <w:bCs/>
            <w:sz w:val="20"/>
            <w:szCs w:val="20"/>
          </w:rPr>
          <w:fldChar w:fldCharType="separate"/>
        </w:r>
        <w:r w:rsidRPr="00193D29">
          <w:rPr>
            <w:b/>
            <w:bCs/>
            <w:noProof/>
            <w:sz w:val="20"/>
            <w:szCs w:val="20"/>
          </w:rPr>
          <w:t>2</w:t>
        </w:r>
        <w:r w:rsidRPr="00193D29">
          <w:rPr>
            <w:b/>
            <w:bCs/>
            <w:noProof/>
            <w:sz w:val="20"/>
            <w:szCs w:val="20"/>
          </w:rP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631836687"/>
      <w:docPartObj>
        <w:docPartGallery w:val="Page Numbers (Top of Page)"/>
        <w:docPartUnique/>
      </w:docPartObj>
    </w:sdtPr>
    <w:sdtEndPr>
      <w:rPr>
        <w:b/>
        <w:bCs/>
        <w:noProof/>
      </w:rPr>
    </w:sdtEndPr>
    <w:sdtContent>
      <w:p w14:paraId="633699FF" w14:textId="771B8372" w:rsidR="008B0D15" w:rsidRPr="00193D29" w:rsidRDefault="008B0D15" w:rsidP="008B0D15">
        <w:pPr>
          <w:pStyle w:val="Header"/>
          <w:jc w:val="center"/>
          <w:rPr>
            <w:b/>
            <w:bCs/>
            <w:noProof/>
            <w:sz w:val="20"/>
            <w:szCs w:val="20"/>
          </w:rPr>
        </w:pPr>
        <w:r w:rsidRPr="00193D29">
          <w:rPr>
            <w:b/>
            <w:bCs/>
            <w:sz w:val="20"/>
            <w:szCs w:val="20"/>
          </w:rPr>
          <w:fldChar w:fldCharType="begin"/>
        </w:r>
        <w:r w:rsidRPr="00193D29">
          <w:rPr>
            <w:b/>
            <w:bCs/>
            <w:sz w:val="20"/>
            <w:szCs w:val="20"/>
          </w:rPr>
          <w:instrText xml:space="preserve"> PAGE   \* MERGEFORMAT </w:instrText>
        </w:r>
        <w:r w:rsidRPr="00193D29"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2</w:t>
        </w:r>
        <w:r w:rsidRPr="00193D29">
          <w:rPr>
            <w:b/>
            <w:bCs/>
            <w:noProof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F44"/>
    <w:multiLevelType w:val="hybridMultilevel"/>
    <w:tmpl w:val="013A52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62A1D"/>
    <w:multiLevelType w:val="multilevel"/>
    <w:tmpl w:val="80C8ECBE"/>
    <w:name w:val="bullet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2" w15:restartNumberingAfterBreak="0">
    <w:nsid w:val="0F6A7C54"/>
    <w:multiLevelType w:val="multilevel"/>
    <w:tmpl w:val="3AEE3710"/>
    <w:styleLink w:val="Style1"/>
    <w:lvl w:ilvl="0">
      <w:start w:val="1"/>
      <w:numFmt w:val="decimal"/>
      <w:lvlText w:val="%1"/>
      <w:lvlJc w:val="left"/>
      <w:pPr>
        <w:ind w:left="567" w:hanging="567"/>
      </w:pPr>
      <w:rPr>
        <w:rFonts w:hint="eastAsia"/>
        <w:b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  <w:b/>
      </w:rPr>
    </w:lvl>
    <w:lvl w:ilvl="2">
      <w:start w:val="1"/>
      <w:numFmt w:val="lowerRoman"/>
      <w:lvlText w:val="(%3)"/>
      <w:lvlJc w:val="left"/>
      <w:pPr>
        <w:ind w:left="1701" w:hanging="567"/>
      </w:pPr>
      <w:rPr>
        <w:rFonts w:hint="eastAsia"/>
        <w:b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  <w:b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  <w:b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  <w:b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  <w:b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  <w:b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  <w:b/>
      </w:rPr>
    </w:lvl>
  </w:abstractNum>
  <w:abstractNum w:abstractNumId="3" w15:restartNumberingAfterBreak="0">
    <w:nsid w:val="123242AD"/>
    <w:multiLevelType w:val="hybridMultilevel"/>
    <w:tmpl w:val="6C9C03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438FE"/>
    <w:multiLevelType w:val="multilevel"/>
    <w:tmpl w:val="3AEE3710"/>
    <w:numStyleLink w:val="Style1"/>
  </w:abstractNum>
  <w:abstractNum w:abstractNumId="5" w15:restartNumberingAfterBreak="0">
    <w:nsid w:val="25196BCD"/>
    <w:multiLevelType w:val="multilevel"/>
    <w:tmpl w:val="B164D140"/>
    <w:name w:val="cie2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6" w15:restartNumberingAfterBreak="0">
    <w:nsid w:val="2CD80544"/>
    <w:multiLevelType w:val="hybridMultilevel"/>
    <w:tmpl w:val="6A56EA2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EDF5E0A"/>
    <w:multiLevelType w:val="multilevel"/>
    <w:tmpl w:val="BBBA48F8"/>
    <w:lvl w:ilvl="0">
      <w:start w:val="1"/>
      <w:numFmt w:val="decimal"/>
      <w:lvlText w:val="%1"/>
      <w:lvlJc w:val="left"/>
      <w:pPr>
        <w:ind w:left="567" w:hanging="567"/>
      </w:pPr>
      <w:rPr>
        <w:rFonts w:hint="eastAsia"/>
        <w:b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  <w:b/>
      </w:rPr>
    </w:lvl>
    <w:lvl w:ilvl="2">
      <w:start w:val="1"/>
      <w:numFmt w:val="lowerRoman"/>
      <w:lvlText w:val="(%3)"/>
      <w:lvlJc w:val="left"/>
      <w:pPr>
        <w:ind w:left="1701" w:hanging="567"/>
      </w:pPr>
      <w:rPr>
        <w:rFonts w:hint="eastAsia"/>
        <w:b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  <w:b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  <w:b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  <w:b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  <w:b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  <w:b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  <w:b/>
      </w:rPr>
    </w:lvl>
  </w:abstractNum>
  <w:abstractNum w:abstractNumId="8" w15:restartNumberingAfterBreak="0">
    <w:nsid w:val="316815DF"/>
    <w:multiLevelType w:val="multilevel"/>
    <w:tmpl w:val="5ED0B4A8"/>
    <w:name w:val="cie"/>
    <w:lvl w:ilvl="0">
      <w:start w:val="1"/>
      <w:numFmt w:val="decimal"/>
      <w:lvlText w:val="%1."/>
      <w:lvlJc w:val="left"/>
      <w:pPr>
        <w:ind w:left="567" w:hanging="567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</w:rPr>
    </w:lvl>
    <w:lvl w:ilvl="2">
      <w:start w:val="1"/>
      <w:numFmt w:val="lowerRoman"/>
      <w:lvlText w:val="(%3)"/>
      <w:lvlJc w:val="left"/>
      <w:pPr>
        <w:ind w:left="1701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</w:rPr>
    </w:lvl>
  </w:abstractNum>
  <w:abstractNum w:abstractNumId="9" w15:restartNumberingAfterBreak="0">
    <w:nsid w:val="42A16E3E"/>
    <w:multiLevelType w:val="multilevel"/>
    <w:tmpl w:val="80DE4364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eastAsia"/>
        <w:b/>
        <w:i w:val="0"/>
        <w:iCs w:val="0"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  <w:b/>
      </w:rPr>
    </w:lvl>
    <w:lvl w:ilvl="2">
      <w:start w:val="1"/>
      <w:numFmt w:val="lowerRoman"/>
      <w:lvlText w:val="(%3)"/>
      <w:lvlJc w:val="left"/>
      <w:pPr>
        <w:ind w:left="1701" w:hanging="567"/>
      </w:pPr>
      <w:rPr>
        <w:rFonts w:hint="eastAsia"/>
        <w:b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eastAsia"/>
        <w:b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  <w:b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  <w:b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  <w:b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  <w:b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  <w:b/>
      </w:rPr>
    </w:lvl>
  </w:abstractNum>
  <w:abstractNum w:abstractNumId="10" w15:restartNumberingAfterBreak="0">
    <w:nsid w:val="48D01E56"/>
    <w:multiLevelType w:val="multilevel"/>
    <w:tmpl w:val="3AEE3710"/>
    <w:numStyleLink w:val="Style1"/>
  </w:abstractNum>
  <w:abstractNum w:abstractNumId="11" w15:restartNumberingAfterBreak="0">
    <w:nsid w:val="5AFA6C2F"/>
    <w:multiLevelType w:val="multilevel"/>
    <w:tmpl w:val="3AEE3710"/>
    <w:numStyleLink w:val="Style1"/>
  </w:abstractNum>
  <w:abstractNum w:abstractNumId="12" w15:restartNumberingAfterBreak="0">
    <w:nsid w:val="5DD04287"/>
    <w:multiLevelType w:val="multilevel"/>
    <w:tmpl w:val="2D742E8A"/>
    <w:name w:val="cie"/>
    <w:lvl w:ilvl="0">
      <w:start w:val="1"/>
      <w:numFmt w:val="decimal"/>
      <w:lvlText w:val="%1."/>
      <w:lvlJc w:val="left"/>
      <w:pPr>
        <w:ind w:left="567" w:hanging="567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</w:rPr>
    </w:lvl>
    <w:lvl w:ilvl="2">
      <w:start w:val="1"/>
      <w:numFmt w:val="lowerRoman"/>
      <w:lvlText w:val="(%3)"/>
      <w:lvlJc w:val="left"/>
      <w:pPr>
        <w:ind w:left="1701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</w:rPr>
    </w:lvl>
  </w:abstractNum>
  <w:abstractNum w:abstractNumId="13" w15:restartNumberingAfterBreak="0">
    <w:nsid w:val="5E7862BB"/>
    <w:multiLevelType w:val="hybridMultilevel"/>
    <w:tmpl w:val="6122B372"/>
    <w:name w:val="cie22"/>
    <w:lvl w:ilvl="0" w:tplc="1AC67CFE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09ABE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sz w:val="20"/>
        <w:szCs w:val="18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77848"/>
    <w:multiLevelType w:val="hybridMultilevel"/>
    <w:tmpl w:val="87960B5E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5" w15:restartNumberingAfterBreak="0">
    <w:nsid w:val="614B40D2"/>
    <w:multiLevelType w:val="hybridMultilevel"/>
    <w:tmpl w:val="06B8F9D2"/>
    <w:name w:val="cie222"/>
    <w:lvl w:ilvl="0" w:tplc="2068852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8C4BBE"/>
    <w:multiLevelType w:val="hybridMultilevel"/>
    <w:tmpl w:val="DFEA9D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B67EBF"/>
    <w:multiLevelType w:val="multilevel"/>
    <w:tmpl w:val="3AEE3710"/>
    <w:numStyleLink w:val="Style1"/>
  </w:abstractNum>
  <w:num w:numId="1" w16cid:durableId="850143657">
    <w:abstractNumId w:val="12"/>
  </w:num>
  <w:num w:numId="2" w16cid:durableId="789864566">
    <w:abstractNumId w:val="3"/>
  </w:num>
  <w:num w:numId="3" w16cid:durableId="936058004">
    <w:abstractNumId w:val="16"/>
  </w:num>
  <w:num w:numId="4" w16cid:durableId="1925067180">
    <w:abstractNumId w:val="0"/>
  </w:num>
  <w:num w:numId="5" w16cid:durableId="190194920">
    <w:abstractNumId w:val="8"/>
  </w:num>
  <w:num w:numId="6" w16cid:durableId="701394426">
    <w:abstractNumId w:val="1"/>
  </w:num>
  <w:num w:numId="7" w16cid:durableId="1872381436">
    <w:abstractNumId w:val="11"/>
  </w:num>
  <w:num w:numId="8" w16cid:durableId="623661718">
    <w:abstractNumId w:val="2"/>
  </w:num>
  <w:num w:numId="9" w16cid:durableId="340621506">
    <w:abstractNumId w:val="9"/>
  </w:num>
  <w:num w:numId="10" w16cid:durableId="1508901952">
    <w:abstractNumId w:val="4"/>
  </w:num>
  <w:num w:numId="11" w16cid:durableId="1662268861">
    <w:abstractNumId w:val="5"/>
  </w:num>
  <w:num w:numId="12" w16cid:durableId="2109421572">
    <w:abstractNumId w:val="13"/>
  </w:num>
  <w:num w:numId="13" w16cid:durableId="478881583">
    <w:abstractNumId w:val="15"/>
  </w:num>
  <w:num w:numId="14" w16cid:durableId="1050298896">
    <w:abstractNumId w:val="7"/>
  </w:num>
  <w:num w:numId="15" w16cid:durableId="2104720143">
    <w:abstractNumId w:val="14"/>
  </w:num>
  <w:num w:numId="16" w16cid:durableId="899171593">
    <w:abstractNumId w:val="9"/>
  </w:num>
  <w:num w:numId="17" w16cid:durableId="17272895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240389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021901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24496478">
    <w:abstractNumId w:val="6"/>
  </w:num>
  <w:num w:numId="21" w16cid:durableId="583345106">
    <w:abstractNumId w:val="17"/>
  </w:num>
  <w:num w:numId="22" w16cid:durableId="2103992750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isten Lu">
    <w15:presenceInfo w15:providerId="Windows Live" w15:userId="f0ca34b26a8bf7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567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94"/>
    <w:rsid w:val="000003F8"/>
    <w:rsid w:val="0000069A"/>
    <w:rsid w:val="000011EB"/>
    <w:rsid w:val="000015B5"/>
    <w:rsid w:val="00002D49"/>
    <w:rsid w:val="00003E72"/>
    <w:rsid w:val="000043E5"/>
    <w:rsid w:val="00007C3D"/>
    <w:rsid w:val="00007EEB"/>
    <w:rsid w:val="0001058C"/>
    <w:rsid w:val="00010A90"/>
    <w:rsid w:val="0001181C"/>
    <w:rsid w:val="00013310"/>
    <w:rsid w:val="00015D6A"/>
    <w:rsid w:val="00016D48"/>
    <w:rsid w:val="00017385"/>
    <w:rsid w:val="00017AC4"/>
    <w:rsid w:val="000204EE"/>
    <w:rsid w:val="00020788"/>
    <w:rsid w:val="00020856"/>
    <w:rsid w:val="000221F6"/>
    <w:rsid w:val="000226F7"/>
    <w:rsid w:val="0002525A"/>
    <w:rsid w:val="0002644F"/>
    <w:rsid w:val="00032769"/>
    <w:rsid w:val="00033BFA"/>
    <w:rsid w:val="00033CF1"/>
    <w:rsid w:val="00035685"/>
    <w:rsid w:val="000371B0"/>
    <w:rsid w:val="00040036"/>
    <w:rsid w:val="0004427B"/>
    <w:rsid w:val="0004482D"/>
    <w:rsid w:val="000456D7"/>
    <w:rsid w:val="00045B5B"/>
    <w:rsid w:val="00045E2D"/>
    <w:rsid w:val="00046AE1"/>
    <w:rsid w:val="000477D0"/>
    <w:rsid w:val="00047930"/>
    <w:rsid w:val="000536CE"/>
    <w:rsid w:val="000541DF"/>
    <w:rsid w:val="00055A35"/>
    <w:rsid w:val="0005739D"/>
    <w:rsid w:val="00057AED"/>
    <w:rsid w:val="00061577"/>
    <w:rsid w:val="0006212E"/>
    <w:rsid w:val="00062320"/>
    <w:rsid w:val="000641BD"/>
    <w:rsid w:val="00064A40"/>
    <w:rsid w:val="00064B00"/>
    <w:rsid w:val="00064BC0"/>
    <w:rsid w:val="00065277"/>
    <w:rsid w:val="00066334"/>
    <w:rsid w:val="00067ECA"/>
    <w:rsid w:val="00071BD4"/>
    <w:rsid w:val="00074149"/>
    <w:rsid w:val="00076E2E"/>
    <w:rsid w:val="000774EB"/>
    <w:rsid w:val="0007750B"/>
    <w:rsid w:val="000823BE"/>
    <w:rsid w:val="00084F73"/>
    <w:rsid w:val="00085143"/>
    <w:rsid w:val="000863AA"/>
    <w:rsid w:val="00090721"/>
    <w:rsid w:val="00093F51"/>
    <w:rsid w:val="0009431A"/>
    <w:rsid w:val="000946EF"/>
    <w:rsid w:val="000949DE"/>
    <w:rsid w:val="0009563E"/>
    <w:rsid w:val="000974CE"/>
    <w:rsid w:val="000A0FEF"/>
    <w:rsid w:val="000A2115"/>
    <w:rsid w:val="000A34DE"/>
    <w:rsid w:val="000A3FA8"/>
    <w:rsid w:val="000A4CC3"/>
    <w:rsid w:val="000A63A8"/>
    <w:rsid w:val="000A65E7"/>
    <w:rsid w:val="000B03AD"/>
    <w:rsid w:val="000B0B09"/>
    <w:rsid w:val="000B1873"/>
    <w:rsid w:val="000B23CE"/>
    <w:rsid w:val="000B41D6"/>
    <w:rsid w:val="000B6F29"/>
    <w:rsid w:val="000C2115"/>
    <w:rsid w:val="000C321D"/>
    <w:rsid w:val="000C32EB"/>
    <w:rsid w:val="000C34E3"/>
    <w:rsid w:val="000C5837"/>
    <w:rsid w:val="000C60DB"/>
    <w:rsid w:val="000C6EF4"/>
    <w:rsid w:val="000D446E"/>
    <w:rsid w:val="000D5FBB"/>
    <w:rsid w:val="000E44F9"/>
    <w:rsid w:val="000F21A2"/>
    <w:rsid w:val="000F6712"/>
    <w:rsid w:val="000F716B"/>
    <w:rsid w:val="00104708"/>
    <w:rsid w:val="00104788"/>
    <w:rsid w:val="00105155"/>
    <w:rsid w:val="001061DD"/>
    <w:rsid w:val="001074AD"/>
    <w:rsid w:val="0010763F"/>
    <w:rsid w:val="00110B89"/>
    <w:rsid w:val="0011412A"/>
    <w:rsid w:val="001145E2"/>
    <w:rsid w:val="001147EF"/>
    <w:rsid w:val="0011631C"/>
    <w:rsid w:val="0011719C"/>
    <w:rsid w:val="00122217"/>
    <w:rsid w:val="00123765"/>
    <w:rsid w:val="00124071"/>
    <w:rsid w:val="00124708"/>
    <w:rsid w:val="00124AE0"/>
    <w:rsid w:val="001267A5"/>
    <w:rsid w:val="001271DB"/>
    <w:rsid w:val="00127B09"/>
    <w:rsid w:val="00130F48"/>
    <w:rsid w:val="0013436A"/>
    <w:rsid w:val="00135283"/>
    <w:rsid w:val="00136391"/>
    <w:rsid w:val="00136940"/>
    <w:rsid w:val="001432C9"/>
    <w:rsid w:val="0014408B"/>
    <w:rsid w:val="001458DA"/>
    <w:rsid w:val="001459D1"/>
    <w:rsid w:val="00145F6E"/>
    <w:rsid w:val="001512FF"/>
    <w:rsid w:val="00151833"/>
    <w:rsid w:val="00153448"/>
    <w:rsid w:val="00153D3A"/>
    <w:rsid w:val="001576D0"/>
    <w:rsid w:val="00160620"/>
    <w:rsid w:val="00161BE4"/>
    <w:rsid w:val="00162461"/>
    <w:rsid w:val="001629FB"/>
    <w:rsid w:val="00163B12"/>
    <w:rsid w:val="001645FF"/>
    <w:rsid w:val="00166733"/>
    <w:rsid w:val="00172A41"/>
    <w:rsid w:val="00174B85"/>
    <w:rsid w:val="001756F1"/>
    <w:rsid w:val="00175C30"/>
    <w:rsid w:val="00176FAF"/>
    <w:rsid w:val="00180CE7"/>
    <w:rsid w:val="00181524"/>
    <w:rsid w:val="00182ECA"/>
    <w:rsid w:val="00183509"/>
    <w:rsid w:val="00183970"/>
    <w:rsid w:val="0018491A"/>
    <w:rsid w:val="00185595"/>
    <w:rsid w:val="00187535"/>
    <w:rsid w:val="00187F39"/>
    <w:rsid w:val="00191CE5"/>
    <w:rsid w:val="001923E4"/>
    <w:rsid w:val="00192AE8"/>
    <w:rsid w:val="00193D29"/>
    <w:rsid w:val="001945A1"/>
    <w:rsid w:val="0019506B"/>
    <w:rsid w:val="001971FF"/>
    <w:rsid w:val="00197F79"/>
    <w:rsid w:val="001A0DC2"/>
    <w:rsid w:val="001A21C1"/>
    <w:rsid w:val="001A3E14"/>
    <w:rsid w:val="001A502C"/>
    <w:rsid w:val="001A59F4"/>
    <w:rsid w:val="001A6602"/>
    <w:rsid w:val="001A7AA6"/>
    <w:rsid w:val="001B16A8"/>
    <w:rsid w:val="001B40DF"/>
    <w:rsid w:val="001B4104"/>
    <w:rsid w:val="001B4287"/>
    <w:rsid w:val="001B5344"/>
    <w:rsid w:val="001B539D"/>
    <w:rsid w:val="001C230C"/>
    <w:rsid w:val="001C3A00"/>
    <w:rsid w:val="001C56C9"/>
    <w:rsid w:val="001C7C69"/>
    <w:rsid w:val="001D0B5A"/>
    <w:rsid w:val="001D24AE"/>
    <w:rsid w:val="001D3303"/>
    <w:rsid w:val="001D6465"/>
    <w:rsid w:val="001D6CF6"/>
    <w:rsid w:val="001D7E82"/>
    <w:rsid w:val="001E124F"/>
    <w:rsid w:val="001E18B0"/>
    <w:rsid w:val="001E1EB4"/>
    <w:rsid w:val="001E21D1"/>
    <w:rsid w:val="001E2EBF"/>
    <w:rsid w:val="001E407D"/>
    <w:rsid w:val="001E4303"/>
    <w:rsid w:val="001E47D6"/>
    <w:rsid w:val="001E6DA9"/>
    <w:rsid w:val="001E6E00"/>
    <w:rsid w:val="001F16AC"/>
    <w:rsid w:val="001F2CC2"/>
    <w:rsid w:val="001F36DB"/>
    <w:rsid w:val="001F3C2B"/>
    <w:rsid w:val="001F3E1A"/>
    <w:rsid w:val="001F403A"/>
    <w:rsid w:val="001F5231"/>
    <w:rsid w:val="001F5259"/>
    <w:rsid w:val="001F6714"/>
    <w:rsid w:val="00201DDF"/>
    <w:rsid w:val="00201FD5"/>
    <w:rsid w:val="002028E0"/>
    <w:rsid w:val="00202D4F"/>
    <w:rsid w:val="00203DE7"/>
    <w:rsid w:val="00204056"/>
    <w:rsid w:val="002052F0"/>
    <w:rsid w:val="00206807"/>
    <w:rsid w:val="00206A21"/>
    <w:rsid w:val="002105DF"/>
    <w:rsid w:val="00210E75"/>
    <w:rsid w:val="00212BA9"/>
    <w:rsid w:val="00212C2C"/>
    <w:rsid w:val="00215B9A"/>
    <w:rsid w:val="00216532"/>
    <w:rsid w:val="002168AE"/>
    <w:rsid w:val="00216EFD"/>
    <w:rsid w:val="00220021"/>
    <w:rsid w:val="002208C8"/>
    <w:rsid w:val="00222DA8"/>
    <w:rsid w:val="00223A93"/>
    <w:rsid w:val="00224433"/>
    <w:rsid w:val="0023147E"/>
    <w:rsid w:val="00231E5E"/>
    <w:rsid w:val="00235048"/>
    <w:rsid w:val="002356C3"/>
    <w:rsid w:val="00235C28"/>
    <w:rsid w:val="00236573"/>
    <w:rsid w:val="00237447"/>
    <w:rsid w:val="00240942"/>
    <w:rsid w:val="00241251"/>
    <w:rsid w:val="002445D7"/>
    <w:rsid w:val="00251920"/>
    <w:rsid w:val="002519D3"/>
    <w:rsid w:val="00252156"/>
    <w:rsid w:val="00252D9D"/>
    <w:rsid w:val="00253AAA"/>
    <w:rsid w:val="002546A4"/>
    <w:rsid w:val="00255832"/>
    <w:rsid w:val="00263E4F"/>
    <w:rsid w:val="00265256"/>
    <w:rsid w:val="00272184"/>
    <w:rsid w:val="0027255F"/>
    <w:rsid w:val="00275F2C"/>
    <w:rsid w:val="00280219"/>
    <w:rsid w:val="00284485"/>
    <w:rsid w:val="00284507"/>
    <w:rsid w:val="00284DA5"/>
    <w:rsid w:val="00286144"/>
    <w:rsid w:val="00293A53"/>
    <w:rsid w:val="002962CC"/>
    <w:rsid w:val="002A1432"/>
    <w:rsid w:val="002A15EB"/>
    <w:rsid w:val="002A1744"/>
    <w:rsid w:val="002A2D1A"/>
    <w:rsid w:val="002A32E8"/>
    <w:rsid w:val="002A34DB"/>
    <w:rsid w:val="002A358B"/>
    <w:rsid w:val="002A44EA"/>
    <w:rsid w:val="002A49BC"/>
    <w:rsid w:val="002A4A37"/>
    <w:rsid w:val="002A4BB3"/>
    <w:rsid w:val="002A4D51"/>
    <w:rsid w:val="002A51A7"/>
    <w:rsid w:val="002A5683"/>
    <w:rsid w:val="002A584E"/>
    <w:rsid w:val="002A71F5"/>
    <w:rsid w:val="002B4A5E"/>
    <w:rsid w:val="002B5367"/>
    <w:rsid w:val="002B553C"/>
    <w:rsid w:val="002C0E6A"/>
    <w:rsid w:val="002C1251"/>
    <w:rsid w:val="002C17DC"/>
    <w:rsid w:val="002C20B1"/>
    <w:rsid w:val="002C2269"/>
    <w:rsid w:val="002C3CB4"/>
    <w:rsid w:val="002D032E"/>
    <w:rsid w:val="002D0EAC"/>
    <w:rsid w:val="002D2BB6"/>
    <w:rsid w:val="002D2E18"/>
    <w:rsid w:val="002D3686"/>
    <w:rsid w:val="002D5853"/>
    <w:rsid w:val="002D6905"/>
    <w:rsid w:val="002D7216"/>
    <w:rsid w:val="002E0E79"/>
    <w:rsid w:val="002E233F"/>
    <w:rsid w:val="002E42F0"/>
    <w:rsid w:val="002E5A04"/>
    <w:rsid w:val="002E61AB"/>
    <w:rsid w:val="002E6999"/>
    <w:rsid w:val="002F1657"/>
    <w:rsid w:val="002F657E"/>
    <w:rsid w:val="00300CAF"/>
    <w:rsid w:val="003032E4"/>
    <w:rsid w:val="00303B1C"/>
    <w:rsid w:val="00303E0B"/>
    <w:rsid w:val="003043F0"/>
    <w:rsid w:val="003077D3"/>
    <w:rsid w:val="0031045C"/>
    <w:rsid w:val="00311467"/>
    <w:rsid w:val="00311D17"/>
    <w:rsid w:val="003127E8"/>
    <w:rsid w:val="00313AE5"/>
    <w:rsid w:val="00321F81"/>
    <w:rsid w:val="00323367"/>
    <w:rsid w:val="00323E95"/>
    <w:rsid w:val="00324503"/>
    <w:rsid w:val="0032551F"/>
    <w:rsid w:val="00326E24"/>
    <w:rsid w:val="00333DE9"/>
    <w:rsid w:val="003368E4"/>
    <w:rsid w:val="003406E1"/>
    <w:rsid w:val="00340A0D"/>
    <w:rsid w:val="003413F0"/>
    <w:rsid w:val="0034222E"/>
    <w:rsid w:val="00344CBA"/>
    <w:rsid w:val="00344FBE"/>
    <w:rsid w:val="00345BE1"/>
    <w:rsid w:val="00346420"/>
    <w:rsid w:val="0035077E"/>
    <w:rsid w:val="003520CE"/>
    <w:rsid w:val="0035249D"/>
    <w:rsid w:val="00353A5C"/>
    <w:rsid w:val="00355B75"/>
    <w:rsid w:val="00356DC0"/>
    <w:rsid w:val="00362A4F"/>
    <w:rsid w:val="00363B31"/>
    <w:rsid w:val="00364641"/>
    <w:rsid w:val="00365155"/>
    <w:rsid w:val="00366103"/>
    <w:rsid w:val="00366598"/>
    <w:rsid w:val="0037180D"/>
    <w:rsid w:val="00371847"/>
    <w:rsid w:val="003743AF"/>
    <w:rsid w:val="00375B9F"/>
    <w:rsid w:val="003777B9"/>
    <w:rsid w:val="00381AEC"/>
    <w:rsid w:val="003830EC"/>
    <w:rsid w:val="003834B8"/>
    <w:rsid w:val="00384840"/>
    <w:rsid w:val="00385165"/>
    <w:rsid w:val="003855C2"/>
    <w:rsid w:val="00385A7E"/>
    <w:rsid w:val="0038768E"/>
    <w:rsid w:val="00391EFB"/>
    <w:rsid w:val="00392720"/>
    <w:rsid w:val="00392C24"/>
    <w:rsid w:val="00394333"/>
    <w:rsid w:val="003961CB"/>
    <w:rsid w:val="00397AEE"/>
    <w:rsid w:val="003A0A56"/>
    <w:rsid w:val="003A2B1E"/>
    <w:rsid w:val="003A2EDF"/>
    <w:rsid w:val="003A3168"/>
    <w:rsid w:val="003A39A4"/>
    <w:rsid w:val="003A3D14"/>
    <w:rsid w:val="003A4B13"/>
    <w:rsid w:val="003A53FC"/>
    <w:rsid w:val="003A6B90"/>
    <w:rsid w:val="003B06BD"/>
    <w:rsid w:val="003B2629"/>
    <w:rsid w:val="003B48B7"/>
    <w:rsid w:val="003B6811"/>
    <w:rsid w:val="003B7CC5"/>
    <w:rsid w:val="003B7FCD"/>
    <w:rsid w:val="003C19D1"/>
    <w:rsid w:val="003C26AA"/>
    <w:rsid w:val="003C5E66"/>
    <w:rsid w:val="003D0392"/>
    <w:rsid w:val="003D3355"/>
    <w:rsid w:val="003D3ACD"/>
    <w:rsid w:val="003D3C3F"/>
    <w:rsid w:val="003D3C45"/>
    <w:rsid w:val="003D4FE7"/>
    <w:rsid w:val="003D7012"/>
    <w:rsid w:val="003D70D1"/>
    <w:rsid w:val="003E021B"/>
    <w:rsid w:val="003E1686"/>
    <w:rsid w:val="003E29F7"/>
    <w:rsid w:val="003E339C"/>
    <w:rsid w:val="003E4048"/>
    <w:rsid w:val="003F1C63"/>
    <w:rsid w:val="003F2236"/>
    <w:rsid w:val="003F2F48"/>
    <w:rsid w:val="003F3B21"/>
    <w:rsid w:val="003F5D5F"/>
    <w:rsid w:val="003F63ED"/>
    <w:rsid w:val="003F7E01"/>
    <w:rsid w:val="00401F06"/>
    <w:rsid w:val="00402E5D"/>
    <w:rsid w:val="00402F9A"/>
    <w:rsid w:val="00403382"/>
    <w:rsid w:val="00403EBF"/>
    <w:rsid w:val="00404253"/>
    <w:rsid w:val="00406D92"/>
    <w:rsid w:val="00407732"/>
    <w:rsid w:val="00411612"/>
    <w:rsid w:val="00413E0F"/>
    <w:rsid w:val="004160DA"/>
    <w:rsid w:val="00421443"/>
    <w:rsid w:val="00421485"/>
    <w:rsid w:val="0042150C"/>
    <w:rsid w:val="004252E1"/>
    <w:rsid w:val="004268FC"/>
    <w:rsid w:val="0042789A"/>
    <w:rsid w:val="00432D91"/>
    <w:rsid w:val="00433854"/>
    <w:rsid w:val="004338D8"/>
    <w:rsid w:val="00435C01"/>
    <w:rsid w:val="00436492"/>
    <w:rsid w:val="004364D8"/>
    <w:rsid w:val="004417DF"/>
    <w:rsid w:val="00445738"/>
    <w:rsid w:val="00450B61"/>
    <w:rsid w:val="00450F0F"/>
    <w:rsid w:val="00451CF2"/>
    <w:rsid w:val="00452FCA"/>
    <w:rsid w:val="004539E4"/>
    <w:rsid w:val="004548D9"/>
    <w:rsid w:val="00455D6D"/>
    <w:rsid w:val="00456C80"/>
    <w:rsid w:val="0046261A"/>
    <w:rsid w:val="00464592"/>
    <w:rsid w:val="004646C8"/>
    <w:rsid w:val="00464B28"/>
    <w:rsid w:val="004660AB"/>
    <w:rsid w:val="0046635B"/>
    <w:rsid w:val="00474A9B"/>
    <w:rsid w:val="004765F4"/>
    <w:rsid w:val="00480197"/>
    <w:rsid w:val="004842A3"/>
    <w:rsid w:val="004843AD"/>
    <w:rsid w:val="0048488B"/>
    <w:rsid w:val="004848F3"/>
    <w:rsid w:val="004854E2"/>
    <w:rsid w:val="004871D9"/>
    <w:rsid w:val="00491AC2"/>
    <w:rsid w:val="00491DBB"/>
    <w:rsid w:val="00492926"/>
    <w:rsid w:val="00492C06"/>
    <w:rsid w:val="00492F01"/>
    <w:rsid w:val="004950AA"/>
    <w:rsid w:val="0049561B"/>
    <w:rsid w:val="00495875"/>
    <w:rsid w:val="00496168"/>
    <w:rsid w:val="00496A4F"/>
    <w:rsid w:val="00496C0C"/>
    <w:rsid w:val="00497149"/>
    <w:rsid w:val="004A059C"/>
    <w:rsid w:val="004A1982"/>
    <w:rsid w:val="004A20B4"/>
    <w:rsid w:val="004A22D1"/>
    <w:rsid w:val="004A2710"/>
    <w:rsid w:val="004A2F08"/>
    <w:rsid w:val="004A3080"/>
    <w:rsid w:val="004A33B0"/>
    <w:rsid w:val="004A4CD5"/>
    <w:rsid w:val="004A54F9"/>
    <w:rsid w:val="004B07C9"/>
    <w:rsid w:val="004B0FE3"/>
    <w:rsid w:val="004B1C2D"/>
    <w:rsid w:val="004B2097"/>
    <w:rsid w:val="004B3022"/>
    <w:rsid w:val="004B7933"/>
    <w:rsid w:val="004B7D3D"/>
    <w:rsid w:val="004C1BCD"/>
    <w:rsid w:val="004C1EB5"/>
    <w:rsid w:val="004C26FD"/>
    <w:rsid w:val="004C32E7"/>
    <w:rsid w:val="004C4556"/>
    <w:rsid w:val="004C6847"/>
    <w:rsid w:val="004D04C0"/>
    <w:rsid w:val="004D1544"/>
    <w:rsid w:val="004D5811"/>
    <w:rsid w:val="004D76F0"/>
    <w:rsid w:val="004E17BC"/>
    <w:rsid w:val="004E182A"/>
    <w:rsid w:val="004E3586"/>
    <w:rsid w:val="004E6E6E"/>
    <w:rsid w:val="004E707D"/>
    <w:rsid w:val="004F067D"/>
    <w:rsid w:val="004F0C37"/>
    <w:rsid w:val="004F28D3"/>
    <w:rsid w:val="004F2EF6"/>
    <w:rsid w:val="004F6CDF"/>
    <w:rsid w:val="004F7E80"/>
    <w:rsid w:val="00503416"/>
    <w:rsid w:val="00505455"/>
    <w:rsid w:val="00510E5D"/>
    <w:rsid w:val="0051144D"/>
    <w:rsid w:val="005114E9"/>
    <w:rsid w:val="00511D79"/>
    <w:rsid w:val="00516359"/>
    <w:rsid w:val="00516673"/>
    <w:rsid w:val="00521C4A"/>
    <w:rsid w:val="00522497"/>
    <w:rsid w:val="00522538"/>
    <w:rsid w:val="0052257A"/>
    <w:rsid w:val="005229AD"/>
    <w:rsid w:val="00524D3E"/>
    <w:rsid w:val="005269BD"/>
    <w:rsid w:val="00527DA7"/>
    <w:rsid w:val="0053058F"/>
    <w:rsid w:val="00537EF7"/>
    <w:rsid w:val="0054035C"/>
    <w:rsid w:val="00540A23"/>
    <w:rsid w:val="0054267A"/>
    <w:rsid w:val="00543790"/>
    <w:rsid w:val="00543B51"/>
    <w:rsid w:val="00544175"/>
    <w:rsid w:val="00544C6C"/>
    <w:rsid w:val="00550FDA"/>
    <w:rsid w:val="00551505"/>
    <w:rsid w:val="005520ED"/>
    <w:rsid w:val="00554968"/>
    <w:rsid w:val="00561473"/>
    <w:rsid w:val="005617ED"/>
    <w:rsid w:val="005631F6"/>
    <w:rsid w:val="0056363B"/>
    <w:rsid w:val="00563E86"/>
    <w:rsid w:val="00564539"/>
    <w:rsid w:val="00564F9E"/>
    <w:rsid w:val="00566568"/>
    <w:rsid w:val="005671B3"/>
    <w:rsid w:val="00567323"/>
    <w:rsid w:val="00567A9F"/>
    <w:rsid w:val="00572183"/>
    <w:rsid w:val="005721D4"/>
    <w:rsid w:val="00573D36"/>
    <w:rsid w:val="00574CEC"/>
    <w:rsid w:val="00577C0B"/>
    <w:rsid w:val="00577DA7"/>
    <w:rsid w:val="00577E73"/>
    <w:rsid w:val="00580136"/>
    <w:rsid w:val="00582A4D"/>
    <w:rsid w:val="0058418D"/>
    <w:rsid w:val="0058470F"/>
    <w:rsid w:val="005856CE"/>
    <w:rsid w:val="0058699D"/>
    <w:rsid w:val="00587489"/>
    <w:rsid w:val="00587EA0"/>
    <w:rsid w:val="0059087B"/>
    <w:rsid w:val="005915F6"/>
    <w:rsid w:val="0059357A"/>
    <w:rsid w:val="0059372F"/>
    <w:rsid w:val="0059439E"/>
    <w:rsid w:val="005A351F"/>
    <w:rsid w:val="005A6283"/>
    <w:rsid w:val="005A6742"/>
    <w:rsid w:val="005A78B6"/>
    <w:rsid w:val="005B2934"/>
    <w:rsid w:val="005B3BB5"/>
    <w:rsid w:val="005B3FEA"/>
    <w:rsid w:val="005B49BB"/>
    <w:rsid w:val="005B6C28"/>
    <w:rsid w:val="005C0CA7"/>
    <w:rsid w:val="005C0D50"/>
    <w:rsid w:val="005C1D1D"/>
    <w:rsid w:val="005D0F6E"/>
    <w:rsid w:val="005D10FA"/>
    <w:rsid w:val="005D33A9"/>
    <w:rsid w:val="005D413A"/>
    <w:rsid w:val="005E331C"/>
    <w:rsid w:val="005E34F7"/>
    <w:rsid w:val="005E5F9F"/>
    <w:rsid w:val="005F0622"/>
    <w:rsid w:val="005F25F3"/>
    <w:rsid w:val="005F38B4"/>
    <w:rsid w:val="005F3AE7"/>
    <w:rsid w:val="005F6324"/>
    <w:rsid w:val="005F6DF9"/>
    <w:rsid w:val="005F72BE"/>
    <w:rsid w:val="005F75BE"/>
    <w:rsid w:val="005F7A71"/>
    <w:rsid w:val="006004E8"/>
    <w:rsid w:val="00602621"/>
    <w:rsid w:val="0060282D"/>
    <w:rsid w:val="00602E9D"/>
    <w:rsid w:val="00603CD4"/>
    <w:rsid w:val="00603F97"/>
    <w:rsid w:val="00606B35"/>
    <w:rsid w:val="00611006"/>
    <w:rsid w:val="0061334F"/>
    <w:rsid w:val="0061397A"/>
    <w:rsid w:val="00616E76"/>
    <w:rsid w:val="00617405"/>
    <w:rsid w:val="00621B1F"/>
    <w:rsid w:val="0062274E"/>
    <w:rsid w:val="00623EFA"/>
    <w:rsid w:val="006246A5"/>
    <w:rsid w:val="00624886"/>
    <w:rsid w:val="006304F9"/>
    <w:rsid w:val="006310B1"/>
    <w:rsid w:val="00633052"/>
    <w:rsid w:val="00633F3C"/>
    <w:rsid w:val="00634E03"/>
    <w:rsid w:val="00634E21"/>
    <w:rsid w:val="00635E00"/>
    <w:rsid w:val="006366ED"/>
    <w:rsid w:val="00636A5B"/>
    <w:rsid w:val="006378AC"/>
    <w:rsid w:val="0064028F"/>
    <w:rsid w:val="00640A42"/>
    <w:rsid w:val="006414B7"/>
    <w:rsid w:val="00642D3D"/>
    <w:rsid w:val="00647745"/>
    <w:rsid w:val="00650372"/>
    <w:rsid w:val="00650B58"/>
    <w:rsid w:val="00651E92"/>
    <w:rsid w:val="0065358A"/>
    <w:rsid w:val="006542A6"/>
    <w:rsid w:val="00656D25"/>
    <w:rsid w:val="006627FC"/>
    <w:rsid w:val="00664F88"/>
    <w:rsid w:val="006662F0"/>
    <w:rsid w:val="00666FA2"/>
    <w:rsid w:val="00670123"/>
    <w:rsid w:val="00670CEE"/>
    <w:rsid w:val="00672B8E"/>
    <w:rsid w:val="00682334"/>
    <w:rsid w:val="00686B33"/>
    <w:rsid w:val="00686B44"/>
    <w:rsid w:val="00690734"/>
    <w:rsid w:val="00691613"/>
    <w:rsid w:val="00691CB3"/>
    <w:rsid w:val="00693855"/>
    <w:rsid w:val="006940AA"/>
    <w:rsid w:val="00695A66"/>
    <w:rsid w:val="00695E12"/>
    <w:rsid w:val="00697029"/>
    <w:rsid w:val="006A00A1"/>
    <w:rsid w:val="006A01C1"/>
    <w:rsid w:val="006A165C"/>
    <w:rsid w:val="006A1C34"/>
    <w:rsid w:val="006A20A4"/>
    <w:rsid w:val="006A47F6"/>
    <w:rsid w:val="006A5B5B"/>
    <w:rsid w:val="006A7879"/>
    <w:rsid w:val="006B0283"/>
    <w:rsid w:val="006B31BF"/>
    <w:rsid w:val="006B4AFF"/>
    <w:rsid w:val="006B539A"/>
    <w:rsid w:val="006B5492"/>
    <w:rsid w:val="006C15B6"/>
    <w:rsid w:val="006C1E26"/>
    <w:rsid w:val="006C4487"/>
    <w:rsid w:val="006C68F1"/>
    <w:rsid w:val="006C78E4"/>
    <w:rsid w:val="006D441B"/>
    <w:rsid w:val="006D45A0"/>
    <w:rsid w:val="006D50DD"/>
    <w:rsid w:val="006D5BC8"/>
    <w:rsid w:val="006E0068"/>
    <w:rsid w:val="006E19A2"/>
    <w:rsid w:val="006E2D80"/>
    <w:rsid w:val="006E3AD8"/>
    <w:rsid w:val="006E62FF"/>
    <w:rsid w:val="006E7FAC"/>
    <w:rsid w:val="006F034F"/>
    <w:rsid w:val="006F144D"/>
    <w:rsid w:val="006F2338"/>
    <w:rsid w:val="006F2F3C"/>
    <w:rsid w:val="006F3C0E"/>
    <w:rsid w:val="006F3D10"/>
    <w:rsid w:val="006F532A"/>
    <w:rsid w:val="006F54CA"/>
    <w:rsid w:val="006F6F28"/>
    <w:rsid w:val="006F79BF"/>
    <w:rsid w:val="00701B6C"/>
    <w:rsid w:val="00705DC4"/>
    <w:rsid w:val="007074BC"/>
    <w:rsid w:val="0071132E"/>
    <w:rsid w:val="00711E02"/>
    <w:rsid w:val="00714500"/>
    <w:rsid w:val="007148CD"/>
    <w:rsid w:val="00715ED2"/>
    <w:rsid w:val="0071719B"/>
    <w:rsid w:val="0072070A"/>
    <w:rsid w:val="007226B2"/>
    <w:rsid w:val="00722889"/>
    <w:rsid w:val="00723B9D"/>
    <w:rsid w:val="00730060"/>
    <w:rsid w:val="00730FD2"/>
    <w:rsid w:val="00733168"/>
    <w:rsid w:val="00733E13"/>
    <w:rsid w:val="00733F9C"/>
    <w:rsid w:val="00734046"/>
    <w:rsid w:val="00734D35"/>
    <w:rsid w:val="0073605F"/>
    <w:rsid w:val="0074038A"/>
    <w:rsid w:val="00741B8A"/>
    <w:rsid w:val="00741C10"/>
    <w:rsid w:val="00741E54"/>
    <w:rsid w:val="00744810"/>
    <w:rsid w:val="00744901"/>
    <w:rsid w:val="007456A4"/>
    <w:rsid w:val="00745A4F"/>
    <w:rsid w:val="00747046"/>
    <w:rsid w:val="0075046F"/>
    <w:rsid w:val="007507B7"/>
    <w:rsid w:val="00752B26"/>
    <w:rsid w:val="0075307B"/>
    <w:rsid w:val="007538C1"/>
    <w:rsid w:val="00755438"/>
    <w:rsid w:val="00757788"/>
    <w:rsid w:val="00757F9A"/>
    <w:rsid w:val="0076002A"/>
    <w:rsid w:val="007609EF"/>
    <w:rsid w:val="00762A25"/>
    <w:rsid w:val="00763E0F"/>
    <w:rsid w:val="00765B0B"/>
    <w:rsid w:val="00766384"/>
    <w:rsid w:val="007666C0"/>
    <w:rsid w:val="00767035"/>
    <w:rsid w:val="00767B6F"/>
    <w:rsid w:val="0077097D"/>
    <w:rsid w:val="007737B2"/>
    <w:rsid w:val="00774207"/>
    <w:rsid w:val="00774797"/>
    <w:rsid w:val="00774DE7"/>
    <w:rsid w:val="00780F49"/>
    <w:rsid w:val="00781640"/>
    <w:rsid w:val="00781AFB"/>
    <w:rsid w:val="00784222"/>
    <w:rsid w:val="00784824"/>
    <w:rsid w:val="00785F9F"/>
    <w:rsid w:val="007861C8"/>
    <w:rsid w:val="00786DE4"/>
    <w:rsid w:val="00792C0D"/>
    <w:rsid w:val="00795811"/>
    <w:rsid w:val="00795DDA"/>
    <w:rsid w:val="007A1E59"/>
    <w:rsid w:val="007A5C4A"/>
    <w:rsid w:val="007B23DE"/>
    <w:rsid w:val="007B6EEA"/>
    <w:rsid w:val="007B7790"/>
    <w:rsid w:val="007B7CA2"/>
    <w:rsid w:val="007C029E"/>
    <w:rsid w:val="007C1678"/>
    <w:rsid w:val="007C269F"/>
    <w:rsid w:val="007C51F4"/>
    <w:rsid w:val="007C58D4"/>
    <w:rsid w:val="007C6640"/>
    <w:rsid w:val="007C75F9"/>
    <w:rsid w:val="007C76A1"/>
    <w:rsid w:val="007D427C"/>
    <w:rsid w:val="007D477C"/>
    <w:rsid w:val="007D4D12"/>
    <w:rsid w:val="007D7D4D"/>
    <w:rsid w:val="007E0BB4"/>
    <w:rsid w:val="007E1D15"/>
    <w:rsid w:val="007E2000"/>
    <w:rsid w:val="007E2D5C"/>
    <w:rsid w:val="007E392D"/>
    <w:rsid w:val="007E46D2"/>
    <w:rsid w:val="007E63E0"/>
    <w:rsid w:val="007E7239"/>
    <w:rsid w:val="007F0B75"/>
    <w:rsid w:val="007F1276"/>
    <w:rsid w:val="007F14FD"/>
    <w:rsid w:val="007F468D"/>
    <w:rsid w:val="007F6577"/>
    <w:rsid w:val="007F754E"/>
    <w:rsid w:val="00800033"/>
    <w:rsid w:val="00802081"/>
    <w:rsid w:val="00802538"/>
    <w:rsid w:val="00802D7C"/>
    <w:rsid w:val="00804745"/>
    <w:rsid w:val="008054F9"/>
    <w:rsid w:val="0080671D"/>
    <w:rsid w:val="00806745"/>
    <w:rsid w:val="00806FAB"/>
    <w:rsid w:val="00807BD2"/>
    <w:rsid w:val="008102D4"/>
    <w:rsid w:val="00810B6F"/>
    <w:rsid w:val="00812B12"/>
    <w:rsid w:val="00813B95"/>
    <w:rsid w:val="00814868"/>
    <w:rsid w:val="00815B22"/>
    <w:rsid w:val="00815D4F"/>
    <w:rsid w:val="00816A06"/>
    <w:rsid w:val="00816F04"/>
    <w:rsid w:val="00820CD7"/>
    <w:rsid w:val="008225A2"/>
    <w:rsid w:val="00823837"/>
    <w:rsid w:val="00824556"/>
    <w:rsid w:val="008308AB"/>
    <w:rsid w:val="00831918"/>
    <w:rsid w:val="008323DE"/>
    <w:rsid w:val="00832CDC"/>
    <w:rsid w:val="00832E38"/>
    <w:rsid w:val="00834FDB"/>
    <w:rsid w:val="00835F1D"/>
    <w:rsid w:val="00836851"/>
    <w:rsid w:val="00837472"/>
    <w:rsid w:val="00841CD3"/>
    <w:rsid w:val="0084327B"/>
    <w:rsid w:val="00843DA3"/>
    <w:rsid w:val="00843E23"/>
    <w:rsid w:val="00845002"/>
    <w:rsid w:val="00852B11"/>
    <w:rsid w:val="00854663"/>
    <w:rsid w:val="0085499D"/>
    <w:rsid w:val="00854A4A"/>
    <w:rsid w:val="0085606D"/>
    <w:rsid w:val="0085748F"/>
    <w:rsid w:val="00861433"/>
    <w:rsid w:val="008619DA"/>
    <w:rsid w:val="00862010"/>
    <w:rsid w:val="00863F38"/>
    <w:rsid w:val="0086474C"/>
    <w:rsid w:val="008647D3"/>
    <w:rsid w:val="00870785"/>
    <w:rsid w:val="00871480"/>
    <w:rsid w:val="00873FF0"/>
    <w:rsid w:val="00875FE0"/>
    <w:rsid w:val="00877AD6"/>
    <w:rsid w:val="00880BF4"/>
    <w:rsid w:val="00881BFE"/>
    <w:rsid w:val="00885B11"/>
    <w:rsid w:val="00886188"/>
    <w:rsid w:val="008862EA"/>
    <w:rsid w:val="008870BB"/>
    <w:rsid w:val="0089056E"/>
    <w:rsid w:val="0089305B"/>
    <w:rsid w:val="00894706"/>
    <w:rsid w:val="008949E6"/>
    <w:rsid w:val="008A0287"/>
    <w:rsid w:val="008A0D9F"/>
    <w:rsid w:val="008A4F31"/>
    <w:rsid w:val="008A72FB"/>
    <w:rsid w:val="008A7483"/>
    <w:rsid w:val="008A7F4C"/>
    <w:rsid w:val="008B0D15"/>
    <w:rsid w:val="008B2191"/>
    <w:rsid w:val="008B3D29"/>
    <w:rsid w:val="008B4286"/>
    <w:rsid w:val="008B562A"/>
    <w:rsid w:val="008B6FF1"/>
    <w:rsid w:val="008C1984"/>
    <w:rsid w:val="008C1AEC"/>
    <w:rsid w:val="008C3F12"/>
    <w:rsid w:val="008C4823"/>
    <w:rsid w:val="008C5374"/>
    <w:rsid w:val="008C58B5"/>
    <w:rsid w:val="008D288F"/>
    <w:rsid w:val="008D2B76"/>
    <w:rsid w:val="008D377B"/>
    <w:rsid w:val="008D57C8"/>
    <w:rsid w:val="008D5A86"/>
    <w:rsid w:val="008D772B"/>
    <w:rsid w:val="008E01E8"/>
    <w:rsid w:val="008E2949"/>
    <w:rsid w:val="008E36DE"/>
    <w:rsid w:val="008E3B3F"/>
    <w:rsid w:val="008E51FC"/>
    <w:rsid w:val="008E5825"/>
    <w:rsid w:val="008E6849"/>
    <w:rsid w:val="008E768B"/>
    <w:rsid w:val="008F0806"/>
    <w:rsid w:val="008F0FAD"/>
    <w:rsid w:val="008F1787"/>
    <w:rsid w:val="008F1F2E"/>
    <w:rsid w:val="008F28E3"/>
    <w:rsid w:val="008F50EA"/>
    <w:rsid w:val="008F624A"/>
    <w:rsid w:val="008F7137"/>
    <w:rsid w:val="008F7337"/>
    <w:rsid w:val="008F7583"/>
    <w:rsid w:val="00901593"/>
    <w:rsid w:val="00901CD9"/>
    <w:rsid w:val="0090289C"/>
    <w:rsid w:val="009034B3"/>
    <w:rsid w:val="009034CD"/>
    <w:rsid w:val="00904B0C"/>
    <w:rsid w:val="00904E84"/>
    <w:rsid w:val="00906596"/>
    <w:rsid w:val="00911385"/>
    <w:rsid w:val="00912B7D"/>
    <w:rsid w:val="00913276"/>
    <w:rsid w:val="0091489D"/>
    <w:rsid w:val="00914BF0"/>
    <w:rsid w:val="00915115"/>
    <w:rsid w:val="00916097"/>
    <w:rsid w:val="00916A59"/>
    <w:rsid w:val="00920020"/>
    <w:rsid w:val="00921EA2"/>
    <w:rsid w:val="00924EBB"/>
    <w:rsid w:val="009267A6"/>
    <w:rsid w:val="00927199"/>
    <w:rsid w:val="009319CB"/>
    <w:rsid w:val="00931AD2"/>
    <w:rsid w:val="009336CD"/>
    <w:rsid w:val="00933DA1"/>
    <w:rsid w:val="00934032"/>
    <w:rsid w:val="009370BA"/>
    <w:rsid w:val="00940FBA"/>
    <w:rsid w:val="009420C4"/>
    <w:rsid w:val="00942DD7"/>
    <w:rsid w:val="009432F9"/>
    <w:rsid w:val="009462F5"/>
    <w:rsid w:val="00947B09"/>
    <w:rsid w:val="00950230"/>
    <w:rsid w:val="00950CD4"/>
    <w:rsid w:val="00950E9A"/>
    <w:rsid w:val="00950EC5"/>
    <w:rsid w:val="00951992"/>
    <w:rsid w:val="009520E7"/>
    <w:rsid w:val="0095477D"/>
    <w:rsid w:val="00956BEB"/>
    <w:rsid w:val="00957892"/>
    <w:rsid w:val="00970324"/>
    <w:rsid w:val="00971609"/>
    <w:rsid w:val="00971796"/>
    <w:rsid w:val="00972C55"/>
    <w:rsid w:val="0097392F"/>
    <w:rsid w:val="00974CB5"/>
    <w:rsid w:val="00977361"/>
    <w:rsid w:val="00977978"/>
    <w:rsid w:val="00982236"/>
    <w:rsid w:val="00982D09"/>
    <w:rsid w:val="0098310D"/>
    <w:rsid w:val="00984198"/>
    <w:rsid w:val="009854AD"/>
    <w:rsid w:val="00986086"/>
    <w:rsid w:val="009865DF"/>
    <w:rsid w:val="00987994"/>
    <w:rsid w:val="009925F1"/>
    <w:rsid w:val="00992CDF"/>
    <w:rsid w:val="00995FB9"/>
    <w:rsid w:val="009962B1"/>
    <w:rsid w:val="009A6935"/>
    <w:rsid w:val="009A6B29"/>
    <w:rsid w:val="009B035A"/>
    <w:rsid w:val="009B0596"/>
    <w:rsid w:val="009B1192"/>
    <w:rsid w:val="009B345F"/>
    <w:rsid w:val="009B34EA"/>
    <w:rsid w:val="009B5291"/>
    <w:rsid w:val="009C2381"/>
    <w:rsid w:val="009C2EEC"/>
    <w:rsid w:val="009C2F87"/>
    <w:rsid w:val="009C318E"/>
    <w:rsid w:val="009C33DC"/>
    <w:rsid w:val="009C3C39"/>
    <w:rsid w:val="009C4697"/>
    <w:rsid w:val="009C483C"/>
    <w:rsid w:val="009C6DDE"/>
    <w:rsid w:val="009C7767"/>
    <w:rsid w:val="009D0433"/>
    <w:rsid w:val="009D056E"/>
    <w:rsid w:val="009D05E7"/>
    <w:rsid w:val="009D5BAA"/>
    <w:rsid w:val="009D5CF0"/>
    <w:rsid w:val="009D614D"/>
    <w:rsid w:val="009D76C8"/>
    <w:rsid w:val="009D7C07"/>
    <w:rsid w:val="009D7E1B"/>
    <w:rsid w:val="009E0AF4"/>
    <w:rsid w:val="009E2A96"/>
    <w:rsid w:val="009E38A3"/>
    <w:rsid w:val="009E55AE"/>
    <w:rsid w:val="009E6344"/>
    <w:rsid w:val="009F1611"/>
    <w:rsid w:val="009F1D13"/>
    <w:rsid w:val="009F2ABA"/>
    <w:rsid w:val="009F586B"/>
    <w:rsid w:val="009F6191"/>
    <w:rsid w:val="00A0073C"/>
    <w:rsid w:val="00A00BC8"/>
    <w:rsid w:val="00A01D44"/>
    <w:rsid w:val="00A05A88"/>
    <w:rsid w:val="00A103B8"/>
    <w:rsid w:val="00A1222F"/>
    <w:rsid w:val="00A12628"/>
    <w:rsid w:val="00A13BCB"/>
    <w:rsid w:val="00A143DB"/>
    <w:rsid w:val="00A14480"/>
    <w:rsid w:val="00A20798"/>
    <w:rsid w:val="00A20E2D"/>
    <w:rsid w:val="00A2178F"/>
    <w:rsid w:val="00A240EE"/>
    <w:rsid w:val="00A24C7B"/>
    <w:rsid w:val="00A25CF8"/>
    <w:rsid w:val="00A268D5"/>
    <w:rsid w:val="00A26A23"/>
    <w:rsid w:val="00A302E1"/>
    <w:rsid w:val="00A30BFD"/>
    <w:rsid w:val="00A30D1E"/>
    <w:rsid w:val="00A31670"/>
    <w:rsid w:val="00A3189D"/>
    <w:rsid w:val="00A321CB"/>
    <w:rsid w:val="00A32248"/>
    <w:rsid w:val="00A347C0"/>
    <w:rsid w:val="00A347CE"/>
    <w:rsid w:val="00A35613"/>
    <w:rsid w:val="00A35DA9"/>
    <w:rsid w:val="00A36FA2"/>
    <w:rsid w:val="00A370AE"/>
    <w:rsid w:val="00A4074C"/>
    <w:rsid w:val="00A40ABF"/>
    <w:rsid w:val="00A4114B"/>
    <w:rsid w:val="00A41ADB"/>
    <w:rsid w:val="00A42794"/>
    <w:rsid w:val="00A435D3"/>
    <w:rsid w:val="00A437C7"/>
    <w:rsid w:val="00A439C0"/>
    <w:rsid w:val="00A43F50"/>
    <w:rsid w:val="00A45345"/>
    <w:rsid w:val="00A52AAC"/>
    <w:rsid w:val="00A531F8"/>
    <w:rsid w:val="00A54362"/>
    <w:rsid w:val="00A54BFF"/>
    <w:rsid w:val="00A578B0"/>
    <w:rsid w:val="00A65B53"/>
    <w:rsid w:val="00A65B85"/>
    <w:rsid w:val="00A666A0"/>
    <w:rsid w:val="00A66E3A"/>
    <w:rsid w:val="00A701BA"/>
    <w:rsid w:val="00A713AA"/>
    <w:rsid w:val="00A71DC4"/>
    <w:rsid w:val="00A72A94"/>
    <w:rsid w:val="00A77213"/>
    <w:rsid w:val="00A7787C"/>
    <w:rsid w:val="00A8076C"/>
    <w:rsid w:val="00A812AA"/>
    <w:rsid w:val="00A83241"/>
    <w:rsid w:val="00A84493"/>
    <w:rsid w:val="00A844CB"/>
    <w:rsid w:val="00A85E63"/>
    <w:rsid w:val="00A91812"/>
    <w:rsid w:val="00A931C5"/>
    <w:rsid w:val="00A955FB"/>
    <w:rsid w:val="00A959F5"/>
    <w:rsid w:val="00A96453"/>
    <w:rsid w:val="00A97B23"/>
    <w:rsid w:val="00AA1265"/>
    <w:rsid w:val="00AA27DC"/>
    <w:rsid w:val="00AA39C1"/>
    <w:rsid w:val="00AA57B2"/>
    <w:rsid w:val="00AA660F"/>
    <w:rsid w:val="00AA7815"/>
    <w:rsid w:val="00AB0B20"/>
    <w:rsid w:val="00AB0D42"/>
    <w:rsid w:val="00AB1CAD"/>
    <w:rsid w:val="00AB2139"/>
    <w:rsid w:val="00AB2602"/>
    <w:rsid w:val="00AB6351"/>
    <w:rsid w:val="00AB750C"/>
    <w:rsid w:val="00AB79F4"/>
    <w:rsid w:val="00AC1F9A"/>
    <w:rsid w:val="00AC2EEA"/>
    <w:rsid w:val="00AC4D9C"/>
    <w:rsid w:val="00AC692F"/>
    <w:rsid w:val="00AC7812"/>
    <w:rsid w:val="00AC7BEB"/>
    <w:rsid w:val="00AD465C"/>
    <w:rsid w:val="00AD5DD8"/>
    <w:rsid w:val="00AD65D8"/>
    <w:rsid w:val="00AE0FEA"/>
    <w:rsid w:val="00AE2E28"/>
    <w:rsid w:val="00AE3591"/>
    <w:rsid w:val="00AE41DE"/>
    <w:rsid w:val="00AE4554"/>
    <w:rsid w:val="00AE68FF"/>
    <w:rsid w:val="00AE7186"/>
    <w:rsid w:val="00AF1F44"/>
    <w:rsid w:val="00AF2BAA"/>
    <w:rsid w:val="00AF4689"/>
    <w:rsid w:val="00AF5C20"/>
    <w:rsid w:val="00AF5DCA"/>
    <w:rsid w:val="00AF6A4C"/>
    <w:rsid w:val="00B005EE"/>
    <w:rsid w:val="00B01F55"/>
    <w:rsid w:val="00B0235F"/>
    <w:rsid w:val="00B02F0E"/>
    <w:rsid w:val="00B03804"/>
    <w:rsid w:val="00B03B86"/>
    <w:rsid w:val="00B0449F"/>
    <w:rsid w:val="00B04B1C"/>
    <w:rsid w:val="00B10114"/>
    <w:rsid w:val="00B11EFE"/>
    <w:rsid w:val="00B131F9"/>
    <w:rsid w:val="00B13EAD"/>
    <w:rsid w:val="00B14369"/>
    <w:rsid w:val="00B1460E"/>
    <w:rsid w:val="00B14D16"/>
    <w:rsid w:val="00B20602"/>
    <w:rsid w:val="00B2160F"/>
    <w:rsid w:val="00B21A62"/>
    <w:rsid w:val="00B22160"/>
    <w:rsid w:val="00B23187"/>
    <w:rsid w:val="00B252BF"/>
    <w:rsid w:val="00B255A8"/>
    <w:rsid w:val="00B2658A"/>
    <w:rsid w:val="00B26DE7"/>
    <w:rsid w:val="00B26F57"/>
    <w:rsid w:val="00B271A4"/>
    <w:rsid w:val="00B27A10"/>
    <w:rsid w:val="00B27EB3"/>
    <w:rsid w:val="00B306BC"/>
    <w:rsid w:val="00B3607E"/>
    <w:rsid w:val="00B455DE"/>
    <w:rsid w:val="00B457B4"/>
    <w:rsid w:val="00B465E8"/>
    <w:rsid w:val="00B53627"/>
    <w:rsid w:val="00B5462B"/>
    <w:rsid w:val="00B54802"/>
    <w:rsid w:val="00B54E00"/>
    <w:rsid w:val="00B56E72"/>
    <w:rsid w:val="00B57013"/>
    <w:rsid w:val="00B607A9"/>
    <w:rsid w:val="00B60937"/>
    <w:rsid w:val="00B6475C"/>
    <w:rsid w:val="00B650B2"/>
    <w:rsid w:val="00B66DF2"/>
    <w:rsid w:val="00B677BC"/>
    <w:rsid w:val="00B71AEE"/>
    <w:rsid w:val="00B7645A"/>
    <w:rsid w:val="00B8030D"/>
    <w:rsid w:val="00B844A6"/>
    <w:rsid w:val="00B84929"/>
    <w:rsid w:val="00B84EE5"/>
    <w:rsid w:val="00B86608"/>
    <w:rsid w:val="00B934F7"/>
    <w:rsid w:val="00B93CB5"/>
    <w:rsid w:val="00B945A8"/>
    <w:rsid w:val="00B95C12"/>
    <w:rsid w:val="00B95EEA"/>
    <w:rsid w:val="00B960BE"/>
    <w:rsid w:val="00BA0213"/>
    <w:rsid w:val="00BA30EB"/>
    <w:rsid w:val="00BA3B1E"/>
    <w:rsid w:val="00BA480C"/>
    <w:rsid w:val="00BA71A7"/>
    <w:rsid w:val="00BA7EB2"/>
    <w:rsid w:val="00BB130F"/>
    <w:rsid w:val="00BB3802"/>
    <w:rsid w:val="00BB3DA7"/>
    <w:rsid w:val="00BB4D1E"/>
    <w:rsid w:val="00BB7986"/>
    <w:rsid w:val="00BC09AC"/>
    <w:rsid w:val="00BC3628"/>
    <w:rsid w:val="00BC41A2"/>
    <w:rsid w:val="00BC57BD"/>
    <w:rsid w:val="00BC5D74"/>
    <w:rsid w:val="00BC67E0"/>
    <w:rsid w:val="00BD4AD4"/>
    <w:rsid w:val="00BD5E4C"/>
    <w:rsid w:val="00BD64DC"/>
    <w:rsid w:val="00BD7AAA"/>
    <w:rsid w:val="00BE0299"/>
    <w:rsid w:val="00BE0782"/>
    <w:rsid w:val="00BE3928"/>
    <w:rsid w:val="00BE3B28"/>
    <w:rsid w:val="00BE422C"/>
    <w:rsid w:val="00BE6A3C"/>
    <w:rsid w:val="00BE6B83"/>
    <w:rsid w:val="00BF03C5"/>
    <w:rsid w:val="00BF42D3"/>
    <w:rsid w:val="00C00C43"/>
    <w:rsid w:val="00C01982"/>
    <w:rsid w:val="00C06664"/>
    <w:rsid w:val="00C069BF"/>
    <w:rsid w:val="00C06D64"/>
    <w:rsid w:val="00C07C14"/>
    <w:rsid w:val="00C07FE3"/>
    <w:rsid w:val="00C1337A"/>
    <w:rsid w:val="00C13FA3"/>
    <w:rsid w:val="00C1403C"/>
    <w:rsid w:val="00C1501D"/>
    <w:rsid w:val="00C15A07"/>
    <w:rsid w:val="00C17585"/>
    <w:rsid w:val="00C20625"/>
    <w:rsid w:val="00C231BA"/>
    <w:rsid w:val="00C23D58"/>
    <w:rsid w:val="00C24660"/>
    <w:rsid w:val="00C26F2A"/>
    <w:rsid w:val="00C30B8F"/>
    <w:rsid w:val="00C317C3"/>
    <w:rsid w:val="00C3240D"/>
    <w:rsid w:val="00C40155"/>
    <w:rsid w:val="00C428FA"/>
    <w:rsid w:val="00C42AF7"/>
    <w:rsid w:val="00C46CB0"/>
    <w:rsid w:val="00C47438"/>
    <w:rsid w:val="00C4794E"/>
    <w:rsid w:val="00C5188B"/>
    <w:rsid w:val="00C534E8"/>
    <w:rsid w:val="00C55432"/>
    <w:rsid w:val="00C578FC"/>
    <w:rsid w:val="00C6042A"/>
    <w:rsid w:val="00C61158"/>
    <w:rsid w:val="00C613DF"/>
    <w:rsid w:val="00C6318D"/>
    <w:rsid w:val="00C64DF8"/>
    <w:rsid w:val="00C64FC8"/>
    <w:rsid w:val="00C674C8"/>
    <w:rsid w:val="00C67CB8"/>
    <w:rsid w:val="00C708F4"/>
    <w:rsid w:val="00C7099E"/>
    <w:rsid w:val="00C744A2"/>
    <w:rsid w:val="00C74F48"/>
    <w:rsid w:val="00C75BA4"/>
    <w:rsid w:val="00C819E9"/>
    <w:rsid w:val="00C82E07"/>
    <w:rsid w:val="00C856F0"/>
    <w:rsid w:val="00C85B56"/>
    <w:rsid w:val="00C8645C"/>
    <w:rsid w:val="00C91F74"/>
    <w:rsid w:val="00C92152"/>
    <w:rsid w:val="00C94D7F"/>
    <w:rsid w:val="00C95CD0"/>
    <w:rsid w:val="00C96031"/>
    <w:rsid w:val="00CA0108"/>
    <w:rsid w:val="00CA07C3"/>
    <w:rsid w:val="00CA0C2B"/>
    <w:rsid w:val="00CA2B34"/>
    <w:rsid w:val="00CA3064"/>
    <w:rsid w:val="00CA4353"/>
    <w:rsid w:val="00CA4B23"/>
    <w:rsid w:val="00CA69A2"/>
    <w:rsid w:val="00CA77DF"/>
    <w:rsid w:val="00CB03C9"/>
    <w:rsid w:val="00CB05AD"/>
    <w:rsid w:val="00CB0C45"/>
    <w:rsid w:val="00CB2078"/>
    <w:rsid w:val="00CB30E1"/>
    <w:rsid w:val="00CB59B1"/>
    <w:rsid w:val="00CB6221"/>
    <w:rsid w:val="00CB68DC"/>
    <w:rsid w:val="00CC0A0A"/>
    <w:rsid w:val="00CC16C4"/>
    <w:rsid w:val="00CC461E"/>
    <w:rsid w:val="00CC4E79"/>
    <w:rsid w:val="00CC6519"/>
    <w:rsid w:val="00CC6A23"/>
    <w:rsid w:val="00CD1002"/>
    <w:rsid w:val="00CD13F2"/>
    <w:rsid w:val="00CD1E50"/>
    <w:rsid w:val="00CD4170"/>
    <w:rsid w:val="00CD51D5"/>
    <w:rsid w:val="00CD534E"/>
    <w:rsid w:val="00CD5D23"/>
    <w:rsid w:val="00CD7C2E"/>
    <w:rsid w:val="00CE000E"/>
    <w:rsid w:val="00CE024F"/>
    <w:rsid w:val="00CE1607"/>
    <w:rsid w:val="00CE1CE0"/>
    <w:rsid w:val="00CE2A86"/>
    <w:rsid w:val="00CE54FB"/>
    <w:rsid w:val="00CE7042"/>
    <w:rsid w:val="00CF0067"/>
    <w:rsid w:val="00CF0293"/>
    <w:rsid w:val="00CF1FC1"/>
    <w:rsid w:val="00CF329C"/>
    <w:rsid w:val="00CF5EE2"/>
    <w:rsid w:val="00CF6D84"/>
    <w:rsid w:val="00D033C4"/>
    <w:rsid w:val="00D03E15"/>
    <w:rsid w:val="00D06307"/>
    <w:rsid w:val="00D07108"/>
    <w:rsid w:val="00D076DA"/>
    <w:rsid w:val="00D07AC1"/>
    <w:rsid w:val="00D07E1D"/>
    <w:rsid w:val="00D11481"/>
    <w:rsid w:val="00D12EE3"/>
    <w:rsid w:val="00D14868"/>
    <w:rsid w:val="00D14C83"/>
    <w:rsid w:val="00D208A1"/>
    <w:rsid w:val="00D215EF"/>
    <w:rsid w:val="00D21DD4"/>
    <w:rsid w:val="00D21F48"/>
    <w:rsid w:val="00D22312"/>
    <w:rsid w:val="00D22887"/>
    <w:rsid w:val="00D24430"/>
    <w:rsid w:val="00D24A16"/>
    <w:rsid w:val="00D2607C"/>
    <w:rsid w:val="00D27BCE"/>
    <w:rsid w:val="00D322DD"/>
    <w:rsid w:val="00D325D8"/>
    <w:rsid w:val="00D35857"/>
    <w:rsid w:val="00D35FC6"/>
    <w:rsid w:val="00D37495"/>
    <w:rsid w:val="00D4103E"/>
    <w:rsid w:val="00D41B58"/>
    <w:rsid w:val="00D41F62"/>
    <w:rsid w:val="00D444C1"/>
    <w:rsid w:val="00D457F6"/>
    <w:rsid w:val="00D4666F"/>
    <w:rsid w:val="00D46C05"/>
    <w:rsid w:val="00D53605"/>
    <w:rsid w:val="00D537E7"/>
    <w:rsid w:val="00D5798D"/>
    <w:rsid w:val="00D60BFD"/>
    <w:rsid w:val="00D63F90"/>
    <w:rsid w:val="00D64B7A"/>
    <w:rsid w:val="00D6658C"/>
    <w:rsid w:val="00D71ED0"/>
    <w:rsid w:val="00D7362D"/>
    <w:rsid w:val="00D76929"/>
    <w:rsid w:val="00D83523"/>
    <w:rsid w:val="00D83E15"/>
    <w:rsid w:val="00D84018"/>
    <w:rsid w:val="00D85130"/>
    <w:rsid w:val="00D85B5D"/>
    <w:rsid w:val="00D90106"/>
    <w:rsid w:val="00D90754"/>
    <w:rsid w:val="00D90C77"/>
    <w:rsid w:val="00D937C6"/>
    <w:rsid w:val="00D93E50"/>
    <w:rsid w:val="00D94B02"/>
    <w:rsid w:val="00D95812"/>
    <w:rsid w:val="00D95A78"/>
    <w:rsid w:val="00DA2725"/>
    <w:rsid w:val="00DA4608"/>
    <w:rsid w:val="00DA5AEC"/>
    <w:rsid w:val="00DA7287"/>
    <w:rsid w:val="00DA768C"/>
    <w:rsid w:val="00DA78D7"/>
    <w:rsid w:val="00DB05EC"/>
    <w:rsid w:val="00DB1082"/>
    <w:rsid w:val="00DB1387"/>
    <w:rsid w:val="00DB2069"/>
    <w:rsid w:val="00DB3E81"/>
    <w:rsid w:val="00DB62FD"/>
    <w:rsid w:val="00DB63CC"/>
    <w:rsid w:val="00DB7387"/>
    <w:rsid w:val="00DC0FBA"/>
    <w:rsid w:val="00DC11CF"/>
    <w:rsid w:val="00DC3C9B"/>
    <w:rsid w:val="00DC41AB"/>
    <w:rsid w:val="00DC6C2A"/>
    <w:rsid w:val="00DC7B10"/>
    <w:rsid w:val="00DD379C"/>
    <w:rsid w:val="00DD38E4"/>
    <w:rsid w:val="00DD40BE"/>
    <w:rsid w:val="00DD4418"/>
    <w:rsid w:val="00DD5C9B"/>
    <w:rsid w:val="00DE0A5D"/>
    <w:rsid w:val="00DE2174"/>
    <w:rsid w:val="00DE2E11"/>
    <w:rsid w:val="00DE33AA"/>
    <w:rsid w:val="00DF02D0"/>
    <w:rsid w:val="00DF04A8"/>
    <w:rsid w:val="00DF2DD5"/>
    <w:rsid w:val="00DF3AC3"/>
    <w:rsid w:val="00DF69EF"/>
    <w:rsid w:val="00DF7B02"/>
    <w:rsid w:val="00E01722"/>
    <w:rsid w:val="00E0317E"/>
    <w:rsid w:val="00E04271"/>
    <w:rsid w:val="00E05FC5"/>
    <w:rsid w:val="00E062BD"/>
    <w:rsid w:val="00E07C54"/>
    <w:rsid w:val="00E07E46"/>
    <w:rsid w:val="00E107B0"/>
    <w:rsid w:val="00E11EB0"/>
    <w:rsid w:val="00E127B7"/>
    <w:rsid w:val="00E12F53"/>
    <w:rsid w:val="00E13E65"/>
    <w:rsid w:val="00E14EBA"/>
    <w:rsid w:val="00E1673F"/>
    <w:rsid w:val="00E17445"/>
    <w:rsid w:val="00E2016E"/>
    <w:rsid w:val="00E20853"/>
    <w:rsid w:val="00E217F9"/>
    <w:rsid w:val="00E223F8"/>
    <w:rsid w:val="00E22CA3"/>
    <w:rsid w:val="00E239EE"/>
    <w:rsid w:val="00E251DA"/>
    <w:rsid w:val="00E25742"/>
    <w:rsid w:val="00E2579A"/>
    <w:rsid w:val="00E277FD"/>
    <w:rsid w:val="00E30991"/>
    <w:rsid w:val="00E35378"/>
    <w:rsid w:val="00E35E7F"/>
    <w:rsid w:val="00E36462"/>
    <w:rsid w:val="00E37F7F"/>
    <w:rsid w:val="00E44867"/>
    <w:rsid w:val="00E46039"/>
    <w:rsid w:val="00E47495"/>
    <w:rsid w:val="00E47DA2"/>
    <w:rsid w:val="00E51626"/>
    <w:rsid w:val="00E51D2B"/>
    <w:rsid w:val="00E548E7"/>
    <w:rsid w:val="00E56099"/>
    <w:rsid w:val="00E605ED"/>
    <w:rsid w:val="00E60E55"/>
    <w:rsid w:val="00E61264"/>
    <w:rsid w:val="00E631F9"/>
    <w:rsid w:val="00E64E5F"/>
    <w:rsid w:val="00E6506A"/>
    <w:rsid w:val="00E661A6"/>
    <w:rsid w:val="00E67FB0"/>
    <w:rsid w:val="00E7197A"/>
    <w:rsid w:val="00E721AD"/>
    <w:rsid w:val="00E724AA"/>
    <w:rsid w:val="00E72548"/>
    <w:rsid w:val="00E7367A"/>
    <w:rsid w:val="00E75C50"/>
    <w:rsid w:val="00E7671E"/>
    <w:rsid w:val="00E76A5B"/>
    <w:rsid w:val="00E77DCC"/>
    <w:rsid w:val="00E81820"/>
    <w:rsid w:val="00E81A93"/>
    <w:rsid w:val="00E83D0F"/>
    <w:rsid w:val="00E85260"/>
    <w:rsid w:val="00E85755"/>
    <w:rsid w:val="00E87DC5"/>
    <w:rsid w:val="00E91F73"/>
    <w:rsid w:val="00E93A28"/>
    <w:rsid w:val="00E94A03"/>
    <w:rsid w:val="00E95CDB"/>
    <w:rsid w:val="00E9679A"/>
    <w:rsid w:val="00EA15AD"/>
    <w:rsid w:val="00EA3267"/>
    <w:rsid w:val="00EA3CC4"/>
    <w:rsid w:val="00EA3D9D"/>
    <w:rsid w:val="00EA4083"/>
    <w:rsid w:val="00EA4356"/>
    <w:rsid w:val="00EA6632"/>
    <w:rsid w:val="00EA776C"/>
    <w:rsid w:val="00EB3D21"/>
    <w:rsid w:val="00EB40AC"/>
    <w:rsid w:val="00EC2632"/>
    <w:rsid w:val="00EC2D40"/>
    <w:rsid w:val="00EC308F"/>
    <w:rsid w:val="00EC4741"/>
    <w:rsid w:val="00EC66C1"/>
    <w:rsid w:val="00ED023C"/>
    <w:rsid w:val="00ED27E8"/>
    <w:rsid w:val="00ED2E83"/>
    <w:rsid w:val="00ED3396"/>
    <w:rsid w:val="00ED60CB"/>
    <w:rsid w:val="00ED6E06"/>
    <w:rsid w:val="00ED6E7A"/>
    <w:rsid w:val="00EE06FE"/>
    <w:rsid w:val="00EE0EF0"/>
    <w:rsid w:val="00EE17B3"/>
    <w:rsid w:val="00EE1A03"/>
    <w:rsid w:val="00EE4ED2"/>
    <w:rsid w:val="00EE5061"/>
    <w:rsid w:val="00EE65AC"/>
    <w:rsid w:val="00EE7BB0"/>
    <w:rsid w:val="00EF0E5C"/>
    <w:rsid w:val="00EF2B8F"/>
    <w:rsid w:val="00EF3127"/>
    <w:rsid w:val="00EF4E42"/>
    <w:rsid w:val="00EF5007"/>
    <w:rsid w:val="00EF5476"/>
    <w:rsid w:val="00EF683F"/>
    <w:rsid w:val="00F0568F"/>
    <w:rsid w:val="00F06200"/>
    <w:rsid w:val="00F0679F"/>
    <w:rsid w:val="00F10542"/>
    <w:rsid w:val="00F1182E"/>
    <w:rsid w:val="00F12600"/>
    <w:rsid w:val="00F14890"/>
    <w:rsid w:val="00F14E75"/>
    <w:rsid w:val="00F16124"/>
    <w:rsid w:val="00F21ECE"/>
    <w:rsid w:val="00F2453F"/>
    <w:rsid w:val="00F24B97"/>
    <w:rsid w:val="00F2517A"/>
    <w:rsid w:val="00F251AB"/>
    <w:rsid w:val="00F25903"/>
    <w:rsid w:val="00F2681F"/>
    <w:rsid w:val="00F312C6"/>
    <w:rsid w:val="00F31ED1"/>
    <w:rsid w:val="00F3225D"/>
    <w:rsid w:val="00F32681"/>
    <w:rsid w:val="00F32B11"/>
    <w:rsid w:val="00F32C9F"/>
    <w:rsid w:val="00F35671"/>
    <w:rsid w:val="00F35BBE"/>
    <w:rsid w:val="00F36716"/>
    <w:rsid w:val="00F37642"/>
    <w:rsid w:val="00F41A63"/>
    <w:rsid w:val="00F42953"/>
    <w:rsid w:val="00F42CE1"/>
    <w:rsid w:val="00F46076"/>
    <w:rsid w:val="00F47206"/>
    <w:rsid w:val="00F472C5"/>
    <w:rsid w:val="00F500C5"/>
    <w:rsid w:val="00F51357"/>
    <w:rsid w:val="00F52954"/>
    <w:rsid w:val="00F54B0D"/>
    <w:rsid w:val="00F54FFE"/>
    <w:rsid w:val="00F56023"/>
    <w:rsid w:val="00F570AC"/>
    <w:rsid w:val="00F6194F"/>
    <w:rsid w:val="00F63D1C"/>
    <w:rsid w:val="00F67366"/>
    <w:rsid w:val="00F7045F"/>
    <w:rsid w:val="00F73FD3"/>
    <w:rsid w:val="00F74404"/>
    <w:rsid w:val="00F74757"/>
    <w:rsid w:val="00F76800"/>
    <w:rsid w:val="00F76846"/>
    <w:rsid w:val="00F76B09"/>
    <w:rsid w:val="00F77CCF"/>
    <w:rsid w:val="00F825DD"/>
    <w:rsid w:val="00F84467"/>
    <w:rsid w:val="00F849E4"/>
    <w:rsid w:val="00F85179"/>
    <w:rsid w:val="00F85721"/>
    <w:rsid w:val="00F86BF4"/>
    <w:rsid w:val="00F91283"/>
    <w:rsid w:val="00F91475"/>
    <w:rsid w:val="00F92375"/>
    <w:rsid w:val="00F94142"/>
    <w:rsid w:val="00F95015"/>
    <w:rsid w:val="00F953B4"/>
    <w:rsid w:val="00F95C37"/>
    <w:rsid w:val="00F97276"/>
    <w:rsid w:val="00F9765B"/>
    <w:rsid w:val="00F97E50"/>
    <w:rsid w:val="00FA1985"/>
    <w:rsid w:val="00FA2A38"/>
    <w:rsid w:val="00FA4B8E"/>
    <w:rsid w:val="00FA4FD8"/>
    <w:rsid w:val="00FA5B8F"/>
    <w:rsid w:val="00FA6294"/>
    <w:rsid w:val="00FA6569"/>
    <w:rsid w:val="00FA7EA6"/>
    <w:rsid w:val="00FB0D49"/>
    <w:rsid w:val="00FB1237"/>
    <w:rsid w:val="00FB2A7A"/>
    <w:rsid w:val="00FB4000"/>
    <w:rsid w:val="00FB667B"/>
    <w:rsid w:val="00FC0A15"/>
    <w:rsid w:val="00FC2686"/>
    <w:rsid w:val="00FC344A"/>
    <w:rsid w:val="00FC6644"/>
    <w:rsid w:val="00FC71C9"/>
    <w:rsid w:val="00FD1AE3"/>
    <w:rsid w:val="00FD3061"/>
    <w:rsid w:val="00FD3192"/>
    <w:rsid w:val="00FD4A34"/>
    <w:rsid w:val="00FE242D"/>
    <w:rsid w:val="00FE6BA6"/>
    <w:rsid w:val="00FE6FBA"/>
    <w:rsid w:val="00FE7A97"/>
    <w:rsid w:val="00FE7A9F"/>
    <w:rsid w:val="00FF1832"/>
    <w:rsid w:val="00FF38CE"/>
    <w:rsid w:val="00FF5A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D47AA8"/>
  <w14:defaultImageDpi w14:val="32767"/>
  <w15:docId w15:val="{5AA09D3F-F81C-4EBB-8158-7AA6F7E8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D3D"/>
    <w:pPr>
      <w:tabs>
        <w:tab w:val="left" w:pos="567"/>
        <w:tab w:val="left" w:pos="1134"/>
        <w:tab w:val="left" w:pos="1701"/>
        <w:tab w:val="right" w:leader="dot" w:pos="9923"/>
      </w:tabs>
      <w:adjustRightInd w:val="0"/>
      <w:snapToGrid w:val="0"/>
      <w:spacing w:before="120" w:after="0" w:line="288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03A"/>
    <w:pPr>
      <w:keepNext/>
      <w:keepLines/>
      <w:numPr>
        <w:numId w:val="16"/>
      </w:numPr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C58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C55"/>
    <w:pPr>
      <w:ind w:left="720"/>
    </w:pPr>
  </w:style>
  <w:style w:type="paragraph" w:styleId="Caption">
    <w:name w:val="caption"/>
    <w:basedOn w:val="Normal"/>
    <w:next w:val="Normal"/>
    <w:uiPriority w:val="35"/>
    <w:unhideWhenUsed/>
    <w:qFormat/>
    <w:rsid w:val="00F52954"/>
    <w:pPr>
      <w:spacing w:after="120" w:line="360" w:lineRule="auto"/>
    </w:pPr>
    <w:rPr>
      <w:b/>
      <w:iCs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EC308F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08F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EC308F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08F"/>
    <w:rPr>
      <w:rFonts w:ascii="Arial" w:hAnsi="Arial"/>
      <w:sz w:val="24"/>
    </w:rPr>
  </w:style>
  <w:style w:type="numbering" w:customStyle="1" w:styleId="Style1">
    <w:name w:val="Style1"/>
    <w:uiPriority w:val="99"/>
    <w:rsid w:val="00F95C37"/>
    <w:pPr>
      <w:numPr>
        <w:numId w:val="8"/>
      </w:numPr>
    </w:pPr>
  </w:style>
  <w:style w:type="character" w:styleId="PlaceholderText">
    <w:name w:val="Placeholder Text"/>
    <w:basedOn w:val="DefaultParagraphFont"/>
    <w:uiPriority w:val="99"/>
    <w:semiHidden/>
    <w:rsid w:val="00F1054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3F63ED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3ED"/>
    <w:rPr>
      <w:rFonts w:ascii="Arial" w:eastAsiaTheme="majorEastAsia" w:hAnsi="Arial" w:cstheme="majorBidi"/>
      <w:spacing w:val="-10"/>
      <w:kern w:val="28"/>
      <w:sz w:val="2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F403A"/>
    <w:rPr>
      <w:rFonts w:ascii="Arial" w:eastAsiaTheme="majorEastAsia" w:hAnsi="Arial" w:cstheme="majorBidi"/>
      <w:szCs w:val="32"/>
    </w:rPr>
  </w:style>
  <w:style w:type="paragraph" w:styleId="BodyText">
    <w:name w:val="Body Text"/>
    <w:basedOn w:val="Normal"/>
    <w:link w:val="BodyTextChar"/>
    <w:uiPriority w:val="99"/>
    <w:unhideWhenUsed/>
    <w:qFormat/>
    <w:rsid w:val="00877AD6"/>
    <w:pPr>
      <w:framePr w:wrap="around" w:vAnchor="text" w:hAnchor="text" w:y="1"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77AD6"/>
    <w:rPr>
      <w:rFonts w:ascii="Arial" w:hAnsi="Arial"/>
      <w:sz w:val="24"/>
    </w:rPr>
  </w:style>
  <w:style w:type="table" w:styleId="TableGrid">
    <w:name w:val="Table Grid"/>
    <w:basedOn w:val="TableNormal"/>
    <w:uiPriority w:val="39"/>
    <w:rsid w:val="00FE242D"/>
    <w:pPr>
      <w:spacing w:after="0" w:line="240" w:lineRule="auto"/>
    </w:pPr>
    <w:tblPr/>
  </w:style>
  <w:style w:type="character" w:styleId="CommentReference">
    <w:name w:val="annotation reference"/>
    <w:basedOn w:val="DefaultParagraphFont"/>
    <w:uiPriority w:val="99"/>
    <w:semiHidden/>
    <w:unhideWhenUsed/>
    <w:rsid w:val="008560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60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606D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60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606D"/>
    <w:rPr>
      <w:rFonts w:ascii="Arial" w:hAnsi="Arial"/>
      <w:b/>
      <w:bCs/>
      <w:sz w:val="20"/>
      <w:szCs w:val="20"/>
    </w:rPr>
  </w:style>
  <w:style w:type="character" w:customStyle="1" w:styleId="fontstyle01">
    <w:name w:val="fontstyle01"/>
    <w:basedOn w:val="DefaultParagraphFont"/>
    <w:rsid w:val="00032769"/>
    <w:rPr>
      <w:rFonts w:ascii="TT17F6o00" w:hAnsi="TT17F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8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39"/>
    <w:rsid w:val="009962B1"/>
    <w:pPr>
      <w:spacing w:after="0" w:line="240" w:lineRule="auto"/>
    </w:pPr>
    <w:rPr>
      <w:kern w:val="2"/>
      <w:sz w:val="21"/>
      <w:lang w:val="en-US"/>
    </w:rPr>
    <w:tblPr/>
  </w:style>
  <w:style w:type="paragraph" w:customStyle="1" w:styleId="Answerlines">
    <w:name w:val="Answer lines"/>
    <w:basedOn w:val="Normal"/>
    <w:link w:val="AnswerlinesChar"/>
    <w:qFormat/>
    <w:rsid w:val="00603CD4"/>
    <w:pPr>
      <w:tabs>
        <w:tab w:val="clear" w:pos="567"/>
      </w:tabs>
      <w:spacing w:before="240"/>
      <w:ind w:left="1134"/>
    </w:pPr>
  </w:style>
  <w:style w:type="character" w:customStyle="1" w:styleId="AnswerlinesChar">
    <w:name w:val="Answer lines Char"/>
    <w:basedOn w:val="DefaultParagraphFont"/>
    <w:link w:val="Answerlines"/>
    <w:rsid w:val="00603CD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6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image" Target="media/image5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image" Target="media/image8.png"/><Relationship Id="rId28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commentsExtended" Target="commentsExtended.xml"/><Relationship Id="rId22" Type="http://schemas.openxmlformats.org/officeDocument/2006/relationships/image" Target="media/image7.png"/><Relationship Id="rId27" Type="http://schemas.openxmlformats.org/officeDocument/2006/relationships/header" Target="header3.xml"/><Relationship Id="rId30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emplates\Quiz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C511F-00D1-477B-A499-A434F268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Quiz Template</Template>
  <TotalTime>521</TotalTime>
  <Pages>13</Pages>
  <Words>1834</Words>
  <Characters>7524</Characters>
  <Application>Microsoft Office Word</Application>
  <DocSecurity>0</DocSecurity>
  <Lines>396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</dc:creator>
  <cp:keywords/>
  <dc:description/>
  <cp:lastModifiedBy>Kristen Lu</cp:lastModifiedBy>
  <cp:revision>396</cp:revision>
  <cp:lastPrinted>2025-11-04T04:04:00Z</cp:lastPrinted>
  <dcterms:created xsi:type="dcterms:W3CDTF">2025-10-24T06:18:00Z</dcterms:created>
  <dcterms:modified xsi:type="dcterms:W3CDTF">2025-11-05T02:17:00Z</dcterms:modified>
</cp:coreProperties>
</file>