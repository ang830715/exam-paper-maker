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8DA4" w14:textId="77777777" w:rsidR="00877AD6" w:rsidRDefault="00D07AC1" w:rsidP="002A4A37">
      <w:pPr>
        <w:pStyle w:val="ac"/>
        <w:framePr w:w="1628" w:wrap="around" w:y="11"/>
        <w:spacing w:before="0"/>
        <w:rPr>
          <w:noProof/>
        </w:rPr>
      </w:pPr>
      <w:r w:rsidRPr="00877AD6">
        <w:rPr>
          <w:noProof/>
        </w:rPr>
        <w:drawing>
          <wp:inline distT="0" distB="0" distL="0" distR="0" wp14:anchorId="43D9817F" wp14:editId="0A49C5A6">
            <wp:extent cx="1008000" cy="92880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23" r="-850"/>
                    <a:stretch/>
                  </pic:blipFill>
                  <pic:spPr bwMode="auto">
                    <a:xfrm>
                      <a:off x="0" y="0"/>
                      <a:ext cx="1008000" cy="9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C86B9" w14:textId="77777777" w:rsidR="00CE7042" w:rsidRPr="00FA5B8F" w:rsidRDefault="00CE7042" w:rsidP="00C819E9">
      <w:pPr>
        <w:pStyle w:val="ac"/>
        <w:framePr w:w="3279" w:wrap="around" w:hAnchor="page" w:x="2713" w:y="292"/>
        <w:spacing w:line="276" w:lineRule="auto"/>
        <w:rPr>
          <w:noProof/>
          <w:sz w:val="32"/>
          <w:szCs w:val="32"/>
        </w:rPr>
      </w:pPr>
      <w:r w:rsidRPr="00FA5B8F">
        <w:rPr>
          <w:noProof/>
          <w:sz w:val="32"/>
          <w:szCs w:val="32"/>
        </w:rPr>
        <w:t xml:space="preserve">Wuhan </w:t>
      </w:r>
    </w:p>
    <w:p w14:paraId="45A93F3F" w14:textId="77777777" w:rsidR="00D07AC1" w:rsidRPr="00FA5B8F" w:rsidRDefault="00CE7042" w:rsidP="00C819E9">
      <w:pPr>
        <w:pStyle w:val="ac"/>
        <w:framePr w:w="3279" w:wrap="around" w:hAnchor="page" w:x="2713" w:y="292"/>
        <w:spacing w:line="276" w:lineRule="auto"/>
        <w:rPr>
          <w:noProof/>
          <w:sz w:val="32"/>
          <w:szCs w:val="32"/>
        </w:rPr>
      </w:pPr>
      <w:r w:rsidRPr="00FA5B8F">
        <w:rPr>
          <w:noProof/>
          <w:sz w:val="32"/>
          <w:szCs w:val="32"/>
        </w:rPr>
        <w:t>Britain-China School</w:t>
      </w:r>
    </w:p>
    <w:p w14:paraId="391CF3B4" w14:textId="77777777" w:rsidR="009A6B29" w:rsidRDefault="00D07AC1" w:rsidP="009A6B29">
      <w:pPr>
        <w:tabs>
          <w:tab w:val="clear" w:pos="567"/>
          <w:tab w:val="clear" w:pos="1134"/>
          <w:tab w:val="clear" w:pos="1701"/>
          <w:tab w:val="clear" w:pos="9923"/>
        </w:tabs>
        <w:spacing w:before="0" w:after="120" w:line="240" w:lineRule="auto"/>
        <w:ind w:right="3128"/>
        <w:jc w:val="right"/>
        <w:rPr>
          <w:noProof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3022FB" wp14:editId="60C4B0D3">
                <wp:simplePos x="0" y="0"/>
                <wp:positionH relativeFrom="margin">
                  <wp:posOffset>4396105</wp:posOffset>
                </wp:positionH>
                <wp:positionV relativeFrom="paragraph">
                  <wp:posOffset>-25606</wp:posOffset>
                </wp:positionV>
                <wp:extent cx="1888424" cy="486888"/>
                <wp:effectExtent l="0" t="0" r="17145" b="279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424" cy="4868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D6521" id="Rectangle 5" o:spid="_x0000_s1026" style="position:absolute;margin-left:346.15pt;margin-top:-2pt;width:148.7pt;height:38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>
        <w:rPr>
          <w:noProof/>
          <w:sz w:val="24"/>
        </w:rPr>
        <w:t>CANDIDAT</w:t>
      </w:r>
      <w:r w:rsidR="009A6B29">
        <w:rPr>
          <w:rFonts w:hint="eastAsia"/>
          <w:noProof/>
          <w:sz w:val="24"/>
        </w:rPr>
        <w:t>E</w:t>
      </w:r>
    </w:p>
    <w:p w14:paraId="6A188DEB" w14:textId="310C1F63" w:rsidR="00D07AC1" w:rsidRDefault="00D07AC1" w:rsidP="009A6B29">
      <w:pPr>
        <w:tabs>
          <w:tab w:val="clear" w:pos="567"/>
          <w:tab w:val="clear" w:pos="1134"/>
          <w:tab w:val="clear" w:pos="1701"/>
          <w:tab w:val="clear" w:pos="9923"/>
        </w:tabs>
        <w:spacing w:before="0" w:after="120" w:line="240" w:lineRule="auto"/>
        <w:ind w:right="3128"/>
        <w:jc w:val="right"/>
        <w:rPr>
          <w:noProof/>
          <w:sz w:val="24"/>
        </w:rPr>
      </w:pPr>
      <w:r>
        <w:rPr>
          <w:noProof/>
          <w:sz w:val="24"/>
        </w:rPr>
        <w:t>NAME</w:t>
      </w:r>
    </w:p>
    <w:p w14:paraId="4B095BF8" w14:textId="584BDBD8" w:rsidR="00D07AC1" w:rsidRDefault="00DA4608" w:rsidP="00D07AC1">
      <w:pPr>
        <w:spacing w:before="0" w:after="120" w:line="240" w:lineRule="auto"/>
        <w:ind w:left="3969"/>
        <w:rPr>
          <w:noProof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C672887" wp14:editId="1BC59CB6">
                <wp:simplePos x="0" y="0"/>
                <wp:positionH relativeFrom="margin">
                  <wp:posOffset>4396105</wp:posOffset>
                </wp:positionH>
                <wp:positionV relativeFrom="paragraph">
                  <wp:posOffset>211884</wp:posOffset>
                </wp:positionV>
                <wp:extent cx="1889950" cy="473653"/>
                <wp:effectExtent l="0" t="0" r="15240" b="222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950" cy="4736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B4F35F" w14:textId="77777777" w:rsidR="00730060" w:rsidRPr="00730060" w:rsidRDefault="00730060" w:rsidP="00730060">
                            <w:pPr>
                              <w:spacing w:before="0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72887" id="Rectangle 6" o:spid="_x0000_s1026" style="position:absolute;left:0;text-align:left;margin-left:346.15pt;margin-top:16.7pt;width:148.8pt;height:37.3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" filled="f" strokecolor="black [3213]" strokeweight="1pt">
                <v:textbox>
                  <w:txbxContent>
                    <w:p w14:paraId="24B4F35F" w14:textId="77777777" w:rsidR="00730060" w:rsidRPr="00730060" w:rsidRDefault="00730060" w:rsidP="00730060">
                      <w:pPr>
                        <w:spacing w:before="0"/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1A0CA4" w14:textId="3C6DB880" w:rsidR="00D07AC1" w:rsidRDefault="00D07AC1" w:rsidP="009A6B29">
      <w:pPr>
        <w:tabs>
          <w:tab w:val="clear" w:pos="9923"/>
        </w:tabs>
        <w:spacing w:before="0" w:after="120" w:line="240" w:lineRule="auto"/>
        <w:ind w:right="3128"/>
        <w:jc w:val="right"/>
        <w:rPr>
          <w:noProof/>
          <w:sz w:val="24"/>
        </w:rPr>
      </w:pPr>
      <w:r>
        <w:rPr>
          <w:noProof/>
          <w:sz w:val="24"/>
        </w:rPr>
        <w:t>CANDIDATE</w:t>
      </w:r>
    </w:p>
    <w:p w14:paraId="1F63B75D" w14:textId="77777777" w:rsidR="00D07AC1" w:rsidRDefault="00D07AC1" w:rsidP="009A6B29">
      <w:pPr>
        <w:tabs>
          <w:tab w:val="clear" w:pos="9923"/>
        </w:tabs>
        <w:spacing w:before="0" w:after="120" w:line="240" w:lineRule="auto"/>
        <w:ind w:right="3128"/>
        <w:jc w:val="right"/>
        <w:rPr>
          <w:noProof/>
          <w:sz w:val="24"/>
        </w:rPr>
      </w:pPr>
      <w:r>
        <w:rPr>
          <w:noProof/>
          <w:sz w:val="24"/>
        </w:rPr>
        <w:t>CLASS</w:t>
      </w:r>
    </w:p>
    <w:p w14:paraId="4F7E1EB6" w14:textId="6D4B1978" w:rsidR="001A21C1" w:rsidRDefault="001A21C1" w:rsidP="001E6E00">
      <w:pPr>
        <w:pBdr>
          <w:top w:val="single" w:sz="4" w:space="12" w:color="auto"/>
        </w:pBdr>
        <w:tabs>
          <w:tab w:val="right" w:pos="9923"/>
        </w:tabs>
        <w:rPr>
          <w:b/>
          <w:bCs/>
          <w:noProof/>
          <w:sz w:val="20"/>
          <w:szCs w:val="18"/>
        </w:rPr>
      </w:pPr>
      <w:r w:rsidRPr="001A21C1">
        <w:rPr>
          <w:b/>
          <w:bCs/>
          <w:noProof/>
          <w:sz w:val="20"/>
          <w:szCs w:val="18"/>
        </w:rPr>
        <w:t>PHYSICS</w:t>
      </w:r>
      <w:r w:rsidR="00192AE8">
        <w:rPr>
          <w:rFonts w:hint="eastAsia"/>
          <w:b/>
          <w:bCs/>
          <w:noProof/>
          <w:sz w:val="20"/>
          <w:szCs w:val="18"/>
        </w:rPr>
        <w:t xml:space="preserve"> (</w:t>
      </w:r>
      <w:r w:rsidR="00AD3998">
        <w:rPr>
          <w:rFonts w:hint="eastAsia"/>
          <w:b/>
          <w:bCs/>
          <w:noProof/>
          <w:sz w:val="20"/>
          <w:szCs w:val="18"/>
        </w:rPr>
        <w:t>Mock</w:t>
      </w:r>
      <w:r w:rsidR="00192AE8">
        <w:rPr>
          <w:rFonts w:hint="eastAsia"/>
          <w:b/>
          <w:bCs/>
          <w:noProof/>
          <w:sz w:val="20"/>
          <w:szCs w:val="18"/>
        </w:rPr>
        <w:t>)</w:t>
      </w:r>
      <w:r>
        <w:rPr>
          <w:b/>
          <w:bCs/>
          <w:noProof/>
          <w:sz w:val="20"/>
          <w:szCs w:val="18"/>
        </w:rPr>
        <w:tab/>
      </w:r>
    </w:p>
    <w:p w14:paraId="346D013D" w14:textId="5417C7AE" w:rsidR="001A21C1" w:rsidRPr="005F75BE" w:rsidRDefault="005846E8" w:rsidP="001E6E00">
      <w:pPr>
        <w:pBdr>
          <w:top w:val="single" w:sz="4" w:space="12" w:color="auto"/>
        </w:pBdr>
        <w:tabs>
          <w:tab w:val="right" w:pos="9923"/>
        </w:tabs>
        <w:rPr>
          <w:b/>
          <w:bCs/>
          <w:noProof/>
          <w:sz w:val="20"/>
          <w:szCs w:val="18"/>
        </w:rPr>
      </w:pPr>
      <w:r>
        <w:rPr>
          <w:rFonts w:hint="eastAsia"/>
          <w:noProof/>
          <w:sz w:val="20"/>
          <w:szCs w:val="18"/>
        </w:rPr>
        <w:t>Pre-IG</w:t>
      </w:r>
      <w:r w:rsidR="00192AE8">
        <w:rPr>
          <w:rFonts w:hint="eastAsia"/>
          <w:noProof/>
          <w:sz w:val="20"/>
          <w:szCs w:val="18"/>
        </w:rPr>
        <w:t xml:space="preserve"> Theory</w:t>
      </w:r>
      <w:r w:rsidR="001A21C1">
        <w:rPr>
          <w:noProof/>
          <w:sz w:val="20"/>
          <w:szCs w:val="18"/>
        </w:rPr>
        <w:tab/>
      </w:r>
      <w:r>
        <w:rPr>
          <w:noProof/>
          <w:sz w:val="20"/>
          <w:szCs w:val="18"/>
        </w:rPr>
        <w:tab/>
      </w:r>
      <w:r w:rsidR="007646E3">
        <w:rPr>
          <w:rFonts w:hint="eastAsia"/>
          <w:b/>
          <w:bCs/>
          <w:noProof/>
          <w:sz w:val="20"/>
          <w:szCs w:val="18"/>
        </w:rPr>
        <w:t>June</w:t>
      </w:r>
      <w:r w:rsidR="00E724AA">
        <w:rPr>
          <w:rFonts w:hint="eastAsia"/>
          <w:b/>
          <w:bCs/>
          <w:noProof/>
          <w:sz w:val="20"/>
          <w:szCs w:val="18"/>
        </w:rPr>
        <w:t xml:space="preserve"> </w:t>
      </w:r>
      <w:r w:rsidR="005F75BE">
        <w:rPr>
          <w:b/>
          <w:bCs/>
          <w:noProof/>
          <w:sz w:val="20"/>
          <w:szCs w:val="18"/>
        </w:rPr>
        <w:t>202</w:t>
      </w:r>
      <w:r w:rsidR="00072641">
        <w:rPr>
          <w:rFonts w:hint="eastAsia"/>
          <w:b/>
          <w:bCs/>
          <w:noProof/>
          <w:sz w:val="20"/>
          <w:szCs w:val="18"/>
        </w:rPr>
        <w:t>6</w:t>
      </w:r>
    </w:p>
    <w:p w14:paraId="54D541D3" w14:textId="751D124B" w:rsidR="001A21C1" w:rsidRDefault="001A21C1" w:rsidP="001A21C1">
      <w:pPr>
        <w:jc w:val="right"/>
        <w:rPr>
          <w:b/>
          <w:bCs/>
          <w:noProof/>
          <w:sz w:val="20"/>
          <w:szCs w:val="18"/>
        </w:rPr>
      </w:pPr>
    </w:p>
    <w:p w14:paraId="144B0C21" w14:textId="77777777" w:rsidR="001A21C1" w:rsidRDefault="001A21C1" w:rsidP="001A21C1">
      <w:pPr>
        <w:rPr>
          <w:noProof/>
          <w:sz w:val="20"/>
          <w:szCs w:val="18"/>
        </w:rPr>
      </w:pPr>
      <w:r>
        <w:rPr>
          <w:noProof/>
          <w:sz w:val="20"/>
          <w:szCs w:val="18"/>
        </w:rPr>
        <w:t>You must answer on the question paper.</w:t>
      </w:r>
    </w:p>
    <w:p w14:paraId="1E1D049D" w14:textId="77777777" w:rsidR="001A21C1" w:rsidRDefault="001A21C1" w:rsidP="001E2EBF">
      <w:pPr>
        <w:pBdr>
          <w:bottom w:val="single" w:sz="4" w:space="12" w:color="auto"/>
        </w:pBdr>
        <w:rPr>
          <w:noProof/>
          <w:sz w:val="20"/>
          <w:szCs w:val="18"/>
        </w:rPr>
      </w:pPr>
      <w:r>
        <w:rPr>
          <w:noProof/>
          <w:sz w:val="20"/>
          <w:szCs w:val="18"/>
        </w:rPr>
        <w:t xml:space="preserve">No additional </w:t>
      </w:r>
      <w:r w:rsidR="001E2EBF">
        <w:rPr>
          <w:noProof/>
          <w:sz w:val="20"/>
          <w:szCs w:val="18"/>
        </w:rPr>
        <w:t>materials are needed.</w:t>
      </w:r>
    </w:p>
    <w:p w14:paraId="5A46BE78" w14:textId="77777777" w:rsidR="001E2EBF" w:rsidRPr="001E2EBF" w:rsidRDefault="001E2EBF" w:rsidP="004950AA">
      <w:pPr>
        <w:spacing w:line="360" w:lineRule="auto"/>
        <w:ind w:right="2561"/>
        <w:rPr>
          <w:b/>
          <w:bCs/>
          <w:noProof/>
          <w:sz w:val="20"/>
          <w:szCs w:val="18"/>
        </w:rPr>
      </w:pPr>
      <w:r w:rsidRPr="001E2EBF">
        <w:rPr>
          <w:b/>
          <w:bCs/>
          <w:noProof/>
          <w:sz w:val="20"/>
          <w:szCs w:val="18"/>
        </w:rPr>
        <w:t>INSTRUCTION</w:t>
      </w:r>
    </w:p>
    <w:p w14:paraId="6705EDB7" w14:textId="77777777" w:rsidR="00F825DD" w:rsidRPr="001E2EBF" w:rsidRDefault="001E2EBF">
      <w:pPr>
        <w:pStyle w:val="a3"/>
        <w:numPr>
          <w:ilvl w:val="3"/>
          <w:numId w:val="3"/>
        </w:numPr>
        <w:spacing w:before="0"/>
        <w:ind w:right="2561"/>
        <w:contextualSpacing/>
        <w:rPr>
          <w:noProof/>
          <w:sz w:val="20"/>
          <w:szCs w:val="18"/>
        </w:rPr>
      </w:pPr>
      <w:r w:rsidRPr="001E2EBF">
        <w:rPr>
          <w:noProof/>
          <w:sz w:val="20"/>
          <w:szCs w:val="18"/>
        </w:rPr>
        <w:t xml:space="preserve">Answer </w:t>
      </w:r>
      <w:r w:rsidRPr="00784222">
        <w:rPr>
          <w:b/>
          <w:bCs/>
          <w:noProof/>
          <w:sz w:val="20"/>
          <w:szCs w:val="18"/>
        </w:rPr>
        <w:t>all</w:t>
      </w:r>
      <w:r w:rsidRPr="001E2EBF">
        <w:rPr>
          <w:noProof/>
          <w:sz w:val="20"/>
          <w:szCs w:val="18"/>
        </w:rPr>
        <w:t xml:space="preserve"> questions.</w:t>
      </w:r>
    </w:p>
    <w:p w14:paraId="7B5E45C3" w14:textId="45840DAE" w:rsidR="00492462" w:rsidRPr="00492462" w:rsidRDefault="001E2EBF">
      <w:pPr>
        <w:pStyle w:val="a3"/>
        <w:numPr>
          <w:ilvl w:val="3"/>
          <w:numId w:val="3"/>
        </w:numPr>
        <w:ind w:right="2561"/>
        <w:contextualSpacing/>
        <w:rPr>
          <w:noProof/>
          <w:sz w:val="20"/>
          <w:szCs w:val="18"/>
        </w:rPr>
      </w:pPr>
      <w:r w:rsidRPr="001E2EBF">
        <w:rPr>
          <w:noProof/>
          <w:sz w:val="20"/>
          <w:szCs w:val="18"/>
        </w:rPr>
        <w:t>Use a black or dark blue pen. You may use a</w:t>
      </w:r>
      <w:r w:rsidR="00192AE8">
        <w:rPr>
          <w:rFonts w:hint="eastAsia"/>
          <w:noProof/>
          <w:sz w:val="20"/>
          <w:szCs w:val="18"/>
        </w:rPr>
        <w:t>n HB</w:t>
      </w:r>
      <w:r w:rsidRPr="001E2EBF">
        <w:rPr>
          <w:noProof/>
          <w:sz w:val="20"/>
          <w:szCs w:val="18"/>
        </w:rPr>
        <w:t xml:space="preserve"> pencil for any diagrams or graphs.</w:t>
      </w:r>
    </w:p>
    <w:p w14:paraId="6AA74F5C" w14:textId="1C30A7C2" w:rsidR="00492462" w:rsidRPr="00492462" w:rsidRDefault="00492462">
      <w:pPr>
        <w:pStyle w:val="a3"/>
        <w:numPr>
          <w:ilvl w:val="3"/>
          <w:numId w:val="3"/>
        </w:numPr>
        <w:ind w:right="2561"/>
        <w:contextualSpacing/>
        <w:rPr>
          <w:noProof/>
          <w:sz w:val="20"/>
          <w:szCs w:val="18"/>
          <w:lang w:val="en-US"/>
        </w:rPr>
      </w:pPr>
      <w:r w:rsidRPr="00492462">
        <w:rPr>
          <w:noProof/>
          <w:sz w:val="20"/>
          <w:szCs w:val="18"/>
          <w:lang w:val="en-US"/>
        </w:rPr>
        <w:t>Write your answers to questions 1-1</w:t>
      </w:r>
      <w:r>
        <w:rPr>
          <w:rFonts w:hint="eastAsia"/>
          <w:noProof/>
          <w:sz w:val="20"/>
          <w:szCs w:val="18"/>
          <w:lang w:val="en-US"/>
        </w:rPr>
        <w:t>0</w:t>
      </w:r>
      <w:r w:rsidRPr="00492462">
        <w:rPr>
          <w:noProof/>
          <w:sz w:val="20"/>
          <w:szCs w:val="18"/>
          <w:lang w:val="en-US"/>
        </w:rPr>
        <w:t xml:space="preserve"> in the area provided on page </w:t>
      </w:r>
      <w:r>
        <w:rPr>
          <w:rFonts w:hint="eastAsia"/>
          <w:noProof/>
          <w:sz w:val="20"/>
          <w:szCs w:val="18"/>
          <w:lang w:val="en-US"/>
        </w:rPr>
        <w:t>5</w:t>
      </w:r>
      <w:r w:rsidRPr="00492462">
        <w:rPr>
          <w:noProof/>
          <w:sz w:val="20"/>
          <w:szCs w:val="18"/>
          <w:lang w:val="en-US"/>
        </w:rPr>
        <w:t xml:space="preserve">. Answers written next to the questions will </w:t>
      </w:r>
      <w:r w:rsidRPr="00492462">
        <w:rPr>
          <w:b/>
          <w:bCs/>
          <w:noProof/>
          <w:sz w:val="20"/>
          <w:szCs w:val="18"/>
          <w:lang w:val="en-US"/>
        </w:rPr>
        <w:t xml:space="preserve">not </w:t>
      </w:r>
      <w:r w:rsidRPr="00492462">
        <w:rPr>
          <w:noProof/>
          <w:sz w:val="20"/>
          <w:szCs w:val="18"/>
          <w:lang w:val="en-US"/>
        </w:rPr>
        <w:t xml:space="preserve">be marked. </w:t>
      </w:r>
    </w:p>
    <w:p w14:paraId="2F9C70A3" w14:textId="78C3B44B" w:rsidR="00492462" w:rsidRPr="00492462" w:rsidRDefault="00492462">
      <w:pPr>
        <w:pStyle w:val="a3"/>
        <w:numPr>
          <w:ilvl w:val="3"/>
          <w:numId w:val="3"/>
        </w:numPr>
        <w:ind w:right="2561"/>
        <w:contextualSpacing/>
        <w:rPr>
          <w:noProof/>
          <w:sz w:val="20"/>
          <w:szCs w:val="18"/>
          <w:lang w:val="en-US"/>
        </w:rPr>
      </w:pPr>
      <w:r w:rsidRPr="00492462">
        <w:rPr>
          <w:noProof/>
          <w:sz w:val="20"/>
          <w:szCs w:val="18"/>
          <w:lang w:val="en-US"/>
        </w:rPr>
        <w:t>Write your answers to questions 1</w:t>
      </w:r>
      <w:r>
        <w:rPr>
          <w:rFonts w:hint="eastAsia"/>
          <w:noProof/>
          <w:sz w:val="20"/>
          <w:szCs w:val="18"/>
          <w:lang w:val="en-US"/>
        </w:rPr>
        <w:t>1</w:t>
      </w:r>
      <w:r w:rsidRPr="00492462">
        <w:rPr>
          <w:noProof/>
          <w:sz w:val="20"/>
          <w:szCs w:val="18"/>
          <w:lang w:val="en-US"/>
        </w:rPr>
        <w:t>-1</w:t>
      </w:r>
      <w:r>
        <w:rPr>
          <w:rFonts w:hint="eastAsia"/>
          <w:noProof/>
          <w:sz w:val="20"/>
          <w:szCs w:val="18"/>
          <w:lang w:val="en-US"/>
        </w:rPr>
        <w:t>5</w:t>
      </w:r>
      <w:r w:rsidRPr="00492462">
        <w:rPr>
          <w:noProof/>
          <w:sz w:val="20"/>
          <w:szCs w:val="18"/>
          <w:lang w:val="en-US"/>
        </w:rPr>
        <w:t xml:space="preserve"> in the space provided. </w:t>
      </w:r>
    </w:p>
    <w:p w14:paraId="7613635A" w14:textId="77777777" w:rsidR="001E2EBF" w:rsidRPr="001E2EBF" w:rsidRDefault="001E2EBF">
      <w:pPr>
        <w:pStyle w:val="a3"/>
        <w:numPr>
          <w:ilvl w:val="3"/>
          <w:numId w:val="3"/>
        </w:numPr>
        <w:ind w:right="2561"/>
        <w:contextualSpacing/>
        <w:rPr>
          <w:noProof/>
          <w:sz w:val="20"/>
          <w:szCs w:val="20"/>
        </w:rPr>
      </w:pPr>
      <w:r w:rsidRPr="001E2EBF">
        <w:rPr>
          <w:noProof/>
          <w:sz w:val="20"/>
          <w:szCs w:val="20"/>
        </w:rPr>
        <w:t xml:space="preserve">Do </w:t>
      </w:r>
      <w:r w:rsidRPr="001E2EBF">
        <w:rPr>
          <w:b/>
          <w:bCs/>
          <w:noProof/>
          <w:sz w:val="20"/>
          <w:szCs w:val="20"/>
        </w:rPr>
        <w:t>not</w:t>
      </w:r>
      <w:r w:rsidRPr="001E2EBF">
        <w:rPr>
          <w:noProof/>
          <w:sz w:val="20"/>
          <w:szCs w:val="20"/>
        </w:rPr>
        <w:t xml:space="preserve"> use an erasable pen</w:t>
      </w:r>
      <w:r w:rsidR="003406E1">
        <w:rPr>
          <w:noProof/>
          <w:sz w:val="20"/>
          <w:szCs w:val="20"/>
        </w:rPr>
        <w:t xml:space="preserve">, </w:t>
      </w:r>
      <w:r w:rsidRPr="001E2EBF">
        <w:rPr>
          <w:noProof/>
          <w:sz w:val="20"/>
          <w:szCs w:val="20"/>
        </w:rPr>
        <w:t>correction fluid</w:t>
      </w:r>
      <w:r w:rsidR="003406E1">
        <w:rPr>
          <w:noProof/>
          <w:sz w:val="20"/>
          <w:szCs w:val="20"/>
        </w:rPr>
        <w:t xml:space="preserve"> or tape</w:t>
      </w:r>
      <w:r w:rsidRPr="001E2EBF">
        <w:rPr>
          <w:noProof/>
          <w:sz w:val="20"/>
          <w:szCs w:val="20"/>
        </w:rPr>
        <w:t>.</w:t>
      </w:r>
    </w:p>
    <w:p w14:paraId="60D763F0" w14:textId="77777777" w:rsidR="001E2EBF" w:rsidRPr="001E2EBF" w:rsidRDefault="001E2EBF">
      <w:pPr>
        <w:pStyle w:val="a3"/>
        <w:numPr>
          <w:ilvl w:val="3"/>
          <w:numId w:val="3"/>
        </w:numPr>
        <w:ind w:right="2561"/>
        <w:contextualSpacing/>
        <w:rPr>
          <w:noProof/>
          <w:sz w:val="20"/>
          <w:szCs w:val="20"/>
        </w:rPr>
      </w:pPr>
      <w:r w:rsidRPr="001E2EBF">
        <w:rPr>
          <w:noProof/>
          <w:sz w:val="20"/>
          <w:szCs w:val="20"/>
        </w:rPr>
        <w:t>You may use a calculator.</w:t>
      </w:r>
    </w:p>
    <w:p w14:paraId="4221CBEC" w14:textId="77777777" w:rsidR="001E2EBF" w:rsidRPr="001E2EBF" w:rsidRDefault="001E2EBF">
      <w:pPr>
        <w:pStyle w:val="a3"/>
        <w:numPr>
          <w:ilvl w:val="3"/>
          <w:numId w:val="3"/>
        </w:numPr>
        <w:ind w:right="2561"/>
        <w:contextualSpacing/>
        <w:rPr>
          <w:noProof/>
          <w:sz w:val="20"/>
          <w:szCs w:val="20"/>
        </w:rPr>
      </w:pPr>
      <w:r w:rsidRPr="001E2EBF">
        <w:rPr>
          <w:noProof/>
          <w:sz w:val="20"/>
          <w:szCs w:val="20"/>
        </w:rPr>
        <w:t>You should show all your working and use appropriate units.</w:t>
      </w:r>
    </w:p>
    <w:p w14:paraId="2598FF7E" w14:textId="411FD500" w:rsidR="001E2EBF" w:rsidRPr="001F3E1A" w:rsidRDefault="001E2EBF">
      <w:pPr>
        <w:pStyle w:val="a3"/>
        <w:numPr>
          <w:ilvl w:val="3"/>
          <w:numId w:val="3"/>
        </w:numPr>
        <w:ind w:right="2561"/>
        <w:contextualSpacing/>
        <w:rPr>
          <w:noProof/>
          <w:sz w:val="20"/>
          <w:szCs w:val="20"/>
        </w:rPr>
      </w:pPr>
      <w:r w:rsidRPr="001E2EBF">
        <w:rPr>
          <w:noProof/>
          <w:sz w:val="20"/>
          <w:szCs w:val="20"/>
        </w:rPr>
        <w:t xml:space="preserve">Take the weight of 1.0 kg to be </w:t>
      </w:r>
      <w:r w:rsidR="00064270">
        <w:rPr>
          <w:rFonts w:hint="eastAsia"/>
          <w:noProof/>
          <w:sz w:val="20"/>
          <w:szCs w:val="20"/>
        </w:rPr>
        <w:t>10</w:t>
      </w:r>
      <w:r w:rsidRPr="001E2EBF">
        <w:rPr>
          <w:noProof/>
          <w:sz w:val="20"/>
          <w:szCs w:val="20"/>
        </w:rPr>
        <w:t xml:space="preserve"> N.</w:t>
      </w:r>
    </w:p>
    <w:p w14:paraId="000EFB73" w14:textId="77777777" w:rsidR="00192AE8" w:rsidRDefault="00192AE8" w:rsidP="004950AA">
      <w:pPr>
        <w:spacing w:line="360" w:lineRule="auto"/>
        <w:ind w:right="2561"/>
        <w:rPr>
          <w:b/>
          <w:bCs/>
          <w:noProof/>
          <w:sz w:val="20"/>
          <w:szCs w:val="20"/>
        </w:rPr>
      </w:pPr>
    </w:p>
    <w:p w14:paraId="798E47AE" w14:textId="43DFE989" w:rsidR="001E2EBF" w:rsidRPr="001E2EBF" w:rsidRDefault="001E2EBF" w:rsidP="004950AA">
      <w:pPr>
        <w:spacing w:line="360" w:lineRule="auto"/>
        <w:ind w:right="2561"/>
        <w:rPr>
          <w:b/>
          <w:bCs/>
          <w:noProof/>
          <w:sz w:val="20"/>
          <w:szCs w:val="20"/>
        </w:rPr>
      </w:pPr>
      <w:r w:rsidRPr="001E2EBF">
        <w:rPr>
          <w:b/>
          <w:bCs/>
          <w:noProof/>
          <w:sz w:val="20"/>
          <w:szCs w:val="20"/>
        </w:rPr>
        <w:t>INFORMATION</w:t>
      </w:r>
    </w:p>
    <w:p w14:paraId="6260E647" w14:textId="023D67D6" w:rsidR="001E2EBF" w:rsidRDefault="001E2EBF">
      <w:pPr>
        <w:pStyle w:val="a3"/>
        <w:numPr>
          <w:ilvl w:val="0"/>
          <w:numId w:val="4"/>
        </w:numPr>
        <w:spacing w:before="0"/>
        <w:ind w:right="2561"/>
        <w:contextualSpacing/>
        <w:rPr>
          <w:noProof/>
          <w:sz w:val="20"/>
          <w:szCs w:val="20"/>
        </w:rPr>
      </w:pPr>
      <w:r w:rsidRPr="001E2EBF">
        <w:rPr>
          <w:noProof/>
          <w:sz w:val="20"/>
          <w:szCs w:val="20"/>
        </w:rPr>
        <w:t>The total mark for this paper is</w:t>
      </w:r>
      <w:r w:rsidRPr="00A347CE">
        <w:rPr>
          <w:noProof/>
          <w:color w:val="000000" w:themeColor="text1"/>
          <w:sz w:val="20"/>
          <w:szCs w:val="20"/>
        </w:rPr>
        <w:t xml:space="preserve"> </w:t>
      </w:r>
      <w:r w:rsidR="00492462">
        <w:rPr>
          <w:rFonts w:hint="eastAsia"/>
          <w:noProof/>
          <w:sz w:val="20"/>
          <w:szCs w:val="20"/>
        </w:rPr>
        <w:t>40</w:t>
      </w:r>
      <w:r>
        <w:rPr>
          <w:noProof/>
          <w:sz w:val="20"/>
          <w:szCs w:val="20"/>
        </w:rPr>
        <w:t>.</w:t>
      </w:r>
    </w:p>
    <w:p w14:paraId="3A6F2C9A" w14:textId="4DA76901" w:rsidR="0073706E" w:rsidRPr="002F4572" w:rsidRDefault="001E2EBF" w:rsidP="002F4572">
      <w:pPr>
        <w:pStyle w:val="a3"/>
        <w:numPr>
          <w:ilvl w:val="0"/>
          <w:numId w:val="4"/>
        </w:numPr>
        <w:ind w:right="2561"/>
        <w:contextualSpacing/>
        <w:rPr>
          <w:noProof/>
          <w:sz w:val="20"/>
          <w:szCs w:val="20"/>
        </w:rPr>
        <w:sectPr w:rsidR="0073706E" w:rsidRPr="002F4572" w:rsidSect="00EE0EF0">
          <w:headerReference w:type="even" r:id="rId9"/>
          <w:headerReference w:type="default" r:id="rId10"/>
          <w:footerReference w:type="even" r:id="rId11"/>
          <w:footerReference w:type="default" r:id="rId12"/>
          <w:type w:val="continuous"/>
          <w:pgSz w:w="11906" w:h="16838" w:code="9"/>
          <w:pgMar w:top="981" w:right="987" w:bottom="919" w:left="987" w:header="709" w:footer="709" w:gutter="0"/>
          <w:cols w:space="708"/>
          <w:docGrid w:linePitch="360"/>
        </w:sectPr>
      </w:pPr>
      <w:r w:rsidRPr="001E2EBF">
        <w:rPr>
          <w:noProof/>
          <w:sz w:val="20"/>
          <w:szCs w:val="20"/>
        </w:rPr>
        <w:t xml:space="preserve">The number of marks for each question or part question is shown in brackets </w:t>
      </w:r>
    </w:p>
    <w:p w14:paraId="0FF8A67A" w14:textId="77777777" w:rsidR="005813FB" w:rsidRDefault="005813FB" w:rsidP="00893CC6">
      <w:pPr>
        <w:pStyle w:val="1"/>
      </w:pPr>
    </w:p>
    <w:p w14:paraId="68C8A6FE" w14:textId="1514BF16" w:rsidR="007807A4" w:rsidRPr="007807A4" w:rsidRDefault="007807A4" w:rsidP="007807A4">
      <w:pPr>
        <w:rPr>
          <w:lang w:val="en-US"/>
        </w:rPr>
      </w:pPr>
      <w:r w:rsidRPr="007807A4">
        <w:rPr>
          <w:noProof/>
          <w:lang w:val="en-US"/>
        </w:rPr>
        <w:drawing>
          <wp:inline distT="0" distB="0" distL="0" distR="0" wp14:anchorId="57F35C66" wp14:editId="0335F2A0">
            <wp:extent cx="6306820" cy="2604770"/>
            <wp:effectExtent l="0" t="0" r="5080" b="0"/>
            <wp:docPr id="837196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96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08F9" w14:textId="77777777" w:rsidR="005813FB" w:rsidRDefault="005813FB" w:rsidP="007807A4">
      <w:pPr>
        <w:pStyle w:val="1"/>
      </w:pPr>
    </w:p>
    <w:p w14:paraId="71225072" w14:textId="3D67BBA8" w:rsidR="007807A4" w:rsidRPr="007807A4" w:rsidRDefault="007807A4" w:rsidP="007807A4">
      <w:pPr>
        <w:rPr>
          <w:lang w:val="en-US"/>
        </w:rPr>
      </w:pPr>
      <w:r w:rsidRPr="007807A4">
        <w:rPr>
          <w:noProof/>
          <w:lang w:val="en-US"/>
        </w:rPr>
        <w:drawing>
          <wp:inline distT="0" distB="0" distL="0" distR="0" wp14:anchorId="4F96DF04" wp14:editId="6369A1FD">
            <wp:extent cx="6306820" cy="2174875"/>
            <wp:effectExtent l="0" t="0" r="5080" b="0"/>
            <wp:docPr id="931757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57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1E77" w14:textId="77777777" w:rsidR="005813FB" w:rsidRDefault="005813FB" w:rsidP="007807A4">
      <w:pPr>
        <w:pStyle w:val="1"/>
      </w:pPr>
    </w:p>
    <w:p w14:paraId="545EAA39" w14:textId="155C0836" w:rsidR="007807A4" w:rsidRPr="007807A4" w:rsidRDefault="007807A4" w:rsidP="007807A4">
      <w:pPr>
        <w:rPr>
          <w:lang w:val="en-US"/>
        </w:rPr>
      </w:pPr>
      <w:r w:rsidRPr="007807A4">
        <w:rPr>
          <w:noProof/>
          <w:lang w:val="en-US"/>
        </w:rPr>
        <w:drawing>
          <wp:inline distT="0" distB="0" distL="0" distR="0" wp14:anchorId="06B3C036" wp14:editId="59761ED9">
            <wp:extent cx="6306820" cy="3092450"/>
            <wp:effectExtent l="0" t="0" r="5080" b="6350"/>
            <wp:docPr id="1981373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73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61DA" w14:textId="77777777" w:rsidR="005813FB" w:rsidRDefault="005813FB" w:rsidP="007807A4">
      <w:pPr>
        <w:pStyle w:val="1"/>
      </w:pPr>
    </w:p>
    <w:p w14:paraId="44B1DB38" w14:textId="17529B65" w:rsidR="007807A4" w:rsidRDefault="007807A4" w:rsidP="007807A4">
      <w:pPr>
        <w:rPr>
          <w:lang w:val="en-US"/>
        </w:rPr>
      </w:pPr>
      <w:r w:rsidRPr="007807A4">
        <w:rPr>
          <w:noProof/>
          <w:lang w:val="en-US"/>
        </w:rPr>
        <w:drawing>
          <wp:inline distT="0" distB="0" distL="0" distR="0" wp14:anchorId="57202A30" wp14:editId="4267748C">
            <wp:extent cx="6306820" cy="3547110"/>
            <wp:effectExtent l="0" t="0" r="5080" b="0"/>
            <wp:docPr id="179089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93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C0EE" w14:textId="77777777" w:rsidR="00DE46D5" w:rsidRDefault="00DE46D5" w:rsidP="00DE46D5">
      <w:pPr>
        <w:pStyle w:val="1"/>
      </w:pPr>
    </w:p>
    <w:p w14:paraId="4D1848FB" w14:textId="7713E8AE" w:rsidR="00DE46D5" w:rsidRPr="00DE46D5" w:rsidRDefault="00DE46D5" w:rsidP="00DE46D5">
      <w:pPr>
        <w:rPr>
          <w:lang w:val="en-US"/>
        </w:rPr>
      </w:pPr>
      <w:r w:rsidRPr="00DE46D5">
        <w:rPr>
          <w:noProof/>
          <w:lang w:val="en-US"/>
        </w:rPr>
        <w:drawing>
          <wp:inline distT="0" distB="0" distL="0" distR="0" wp14:anchorId="51D2574B" wp14:editId="1652EE28">
            <wp:extent cx="6306820" cy="5022850"/>
            <wp:effectExtent l="0" t="0" r="5080" b="6350"/>
            <wp:docPr id="586740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40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5A39" w14:textId="77777777" w:rsidR="005813FB" w:rsidRDefault="005813FB" w:rsidP="007807A4">
      <w:pPr>
        <w:pStyle w:val="1"/>
      </w:pPr>
    </w:p>
    <w:p w14:paraId="0FD7132D" w14:textId="3B9C33CF" w:rsidR="007807A4" w:rsidRPr="007807A4" w:rsidRDefault="007807A4" w:rsidP="007807A4">
      <w:pPr>
        <w:rPr>
          <w:lang w:val="en-US"/>
        </w:rPr>
      </w:pPr>
      <w:r w:rsidRPr="007807A4">
        <w:rPr>
          <w:noProof/>
          <w:lang w:val="en-US"/>
        </w:rPr>
        <w:drawing>
          <wp:inline distT="0" distB="0" distL="0" distR="0" wp14:anchorId="727C7240" wp14:editId="7C8BC786">
            <wp:extent cx="5912277" cy="6350400"/>
            <wp:effectExtent l="0" t="0" r="6350" b="0"/>
            <wp:docPr id="254603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03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2797" cy="636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FA3E" w14:textId="77777777" w:rsidR="005813FB" w:rsidRDefault="005813FB" w:rsidP="0089790A"/>
    <w:p w14:paraId="273444B1" w14:textId="77777777" w:rsidR="00CA3B89" w:rsidRDefault="00CA3B89" w:rsidP="00DE46D5">
      <w:pPr>
        <w:pStyle w:val="1"/>
      </w:pPr>
    </w:p>
    <w:p w14:paraId="0C558C89" w14:textId="27A67317" w:rsidR="00DE46D5" w:rsidRPr="00DE46D5" w:rsidRDefault="00DE46D5" w:rsidP="00DE46D5">
      <w:pPr>
        <w:rPr>
          <w:lang w:val="en-US"/>
        </w:rPr>
      </w:pPr>
      <w:r w:rsidRPr="00DE46D5">
        <w:rPr>
          <w:noProof/>
          <w:lang w:val="en-US"/>
        </w:rPr>
        <w:drawing>
          <wp:inline distT="0" distB="0" distL="0" distR="0" wp14:anchorId="379A0077" wp14:editId="07371BB0">
            <wp:extent cx="6306820" cy="3340100"/>
            <wp:effectExtent l="0" t="0" r="5080" b="0"/>
            <wp:docPr id="1346062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623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AF83" w14:textId="77777777" w:rsidR="00CA3B89" w:rsidRDefault="00CA3B89" w:rsidP="00DE46D5">
      <w:pPr>
        <w:pStyle w:val="1"/>
      </w:pPr>
    </w:p>
    <w:p w14:paraId="63401621" w14:textId="0BFA6CD6" w:rsidR="00DE46D5" w:rsidRPr="00DE46D5" w:rsidRDefault="00DE46D5" w:rsidP="00DE46D5">
      <w:pPr>
        <w:rPr>
          <w:lang w:val="en-US"/>
        </w:rPr>
      </w:pPr>
      <w:r w:rsidRPr="00DE46D5">
        <w:rPr>
          <w:noProof/>
          <w:lang w:val="en-US"/>
        </w:rPr>
        <w:drawing>
          <wp:inline distT="0" distB="0" distL="0" distR="0" wp14:anchorId="212DF7A1" wp14:editId="250D2BB7">
            <wp:extent cx="6306820" cy="2378710"/>
            <wp:effectExtent l="0" t="0" r="5080" b="0"/>
            <wp:docPr id="1918323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23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ED93" w14:textId="77777777" w:rsidR="00CA3B89" w:rsidRDefault="00CA3B89" w:rsidP="00947690">
      <w:pPr>
        <w:pStyle w:val="1"/>
      </w:pPr>
    </w:p>
    <w:p w14:paraId="06359BB6" w14:textId="03468521" w:rsidR="00947690" w:rsidRPr="00947690" w:rsidRDefault="00947690" w:rsidP="00947690">
      <w:pPr>
        <w:rPr>
          <w:lang w:val="en-US"/>
        </w:rPr>
      </w:pPr>
      <w:r w:rsidRPr="00947690">
        <w:rPr>
          <w:noProof/>
          <w:lang w:val="en-US"/>
        </w:rPr>
        <w:drawing>
          <wp:inline distT="0" distB="0" distL="0" distR="0" wp14:anchorId="436DEC20" wp14:editId="346EA256">
            <wp:extent cx="6306820" cy="1844040"/>
            <wp:effectExtent l="0" t="0" r="5080" b="0"/>
            <wp:docPr id="1014542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42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6882" w14:textId="77777777" w:rsidR="00CA3B89" w:rsidRDefault="00CA3B89" w:rsidP="0089790A"/>
    <w:p w14:paraId="551F1779" w14:textId="77777777" w:rsidR="00CA3B89" w:rsidRDefault="00CA3B89" w:rsidP="0089790A"/>
    <w:p w14:paraId="034048B2" w14:textId="77777777" w:rsidR="00CA3B89" w:rsidRDefault="00CA3B89" w:rsidP="0089790A"/>
    <w:p w14:paraId="0C1B14ED" w14:textId="77777777" w:rsidR="00CA3B89" w:rsidRDefault="00CA3B89" w:rsidP="00C277D9">
      <w:pPr>
        <w:pStyle w:val="1"/>
      </w:pPr>
    </w:p>
    <w:p w14:paraId="11474C03" w14:textId="3FA549CF" w:rsidR="00CA3B89" w:rsidRDefault="00C277D9" w:rsidP="0089790A">
      <w:r w:rsidRPr="00C277D9">
        <w:rPr>
          <w:noProof/>
        </w:rPr>
        <w:drawing>
          <wp:inline distT="0" distB="0" distL="0" distR="0" wp14:anchorId="430D5E92" wp14:editId="29DBD618">
            <wp:extent cx="6306820" cy="3378200"/>
            <wp:effectExtent l="0" t="0" r="5080" b="0"/>
            <wp:docPr id="427431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31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7979" w14:textId="77777777" w:rsidR="00CA3B89" w:rsidRPr="000433D2" w:rsidRDefault="00CA3B89" w:rsidP="00B957A6">
      <w:pPr>
        <w:pStyle w:val="1"/>
      </w:pPr>
    </w:p>
    <w:p w14:paraId="7C4FE6A9" w14:textId="0A0D1D40" w:rsidR="00CA3B89" w:rsidRDefault="00B957A6" w:rsidP="0089790A">
      <w:r w:rsidRPr="00B957A6">
        <w:rPr>
          <w:noProof/>
        </w:rPr>
        <w:drawing>
          <wp:inline distT="0" distB="0" distL="0" distR="0" wp14:anchorId="3427CB43" wp14:editId="130007C6">
            <wp:extent cx="6306820" cy="2837180"/>
            <wp:effectExtent l="0" t="0" r="5080" b="0"/>
            <wp:docPr id="911313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137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9D5A" w14:textId="77777777" w:rsidR="00B957A6" w:rsidRDefault="00B957A6" w:rsidP="00B43510">
      <w:pPr>
        <w:pStyle w:val="1"/>
      </w:pPr>
    </w:p>
    <w:p w14:paraId="3C55389E" w14:textId="797AC9CE" w:rsidR="00FE5B1F" w:rsidRDefault="00B43510" w:rsidP="00D44F81">
      <w:pPr>
        <w:rPr>
          <w:lang w:val="en-US"/>
        </w:rPr>
      </w:pPr>
      <w:r w:rsidRPr="00B43510">
        <w:rPr>
          <w:noProof/>
          <w:lang w:val="en-US"/>
        </w:rPr>
        <w:drawing>
          <wp:inline distT="0" distB="0" distL="0" distR="0" wp14:anchorId="696D26EF" wp14:editId="54F1482D">
            <wp:extent cx="5961600" cy="2234099"/>
            <wp:effectExtent l="0" t="0" r="0" b="1270"/>
            <wp:docPr id="1779603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034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0753" cy="224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6067" w14:textId="77777777" w:rsidR="00FE5B1F" w:rsidRDefault="00FE5B1F" w:rsidP="00AE162D">
      <w:pPr>
        <w:pStyle w:val="1"/>
      </w:pPr>
    </w:p>
    <w:p w14:paraId="54B561D2" w14:textId="4F53E64F" w:rsidR="00FE5B1F" w:rsidRDefault="00AE162D" w:rsidP="00D44F81">
      <w:pPr>
        <w:rPr>
          <w:lang w:val="en-US"/>
        </w:rPr>
      </w:pPr>
      <w:r w:rsidRPr="00AE162D">
        <w:rPr>
          <w:noProof/>
          <w:lang w:val="en-US"/>
        </w:rPr>
        <w:drawing>
          <wp:inline distT="0" distB="0" distL="0" distR="0" wp14:anchorId="60B731CC" wp14:editId="5F182E8E">
            <wp:extent cx="6306820" cy="4489450"/>
            <wp:effectExtent l="0" t="0" r="5080" b="6350"/>
            <wp:docPr id="916421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213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C8C2" w14:textId="77777777" w:rsidR="009F6C94" w:rsidRDefault="009F6C94" w:rsidP="00D44F81">
      <w:pPr>
        <w:rPr>
          <w:lang w:val="en-US"/>
        </w:rPr>
      </w:pPr>
    </w:p>
    <w:p w14:paraId="6448D313" w14:textId="77777777" w:rsidR="009F6C94" w:rsidRDefault="009F6C94" w:rsidP="002F4572">
      <w:pPr>
        <w:pStyle w:val="1"/>
      </w:pPr>
    </w:p>
    <w:p w14:paraId="30D8C82B" w14:textId="3BC4F9B2" w:rsidR="002F4572" w:rsidRPr="002F4572" w:rsidRDefault="002F4572" w:rsidP="002F4572">
      <w:pPr>
        <w:rPr>
          <w:lang w:val="en-US"/>
        </w:rPr>
      </w:pPr>
      <w:r w:rsidRPr="002F4572">
        <w:rPr>
          <w:noProof/>
          <w:lang w:val="en-US"/>
        </w:rPr>
        <w:drawing>
          <wp:inline distT="0" distB="0" distL="0" distR="0" wp14:anchorId="0EABF909" wp14:editId="1CC5E785">
            <wp:extent cx="6306820" cy="2413000"/>
            <wp:effectExtent l="0" t="0" r="5080" b="0"/>
            <wp:docPr id="1093025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254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B65A" w14:textId="77777777" w:rsidR="002113BB" w:rsidRDefault="002113BB" w:rsidP="00D44F81">
      <w:pPr>
        <w:rPr>
          <w:lang w:val="en-US"/>
        </w:rPr>
      </w:pPr>
    </w:p>
    <w:p w14:paraId="748A0006" w14:textId="77777777" w:rsidR="002113BB" w:rsidRDefault="002113BB" w:rsidP="00D44F81">
      <w:pPr>
        <w:rPr>
          <w:lang w:val="en-US"/>
        </w:rPr>
      </w:pPr>
    </w:p>
    <w:p w14:paraId="626F464B" w14:textId="77777777" w:rsidR="002113BB" w:rsidRDefault="002113BB" w:rsidP="00D44F81">
      <w:pPr>
        <w:rPr>
          <w:lang w:val="en-US"/>
        </w:rPr>
      </w:pPr>
    </w:p>
    <w:p w14:paraId="34068378" w14:textId="77777777" w:rsidR="002113BB" w:rsidRDefault="002113BB" w:rsidP="00D44F81">
      <w:pPr>
        <w:rPr>
          <w:lang w:val="en-US"/>
        </w:rPr>
      </w:pPr>
    </w:p>
    <w:p w14:paraId="6E63A8C0" w14:textId="77777777" w:rsidR="002113BB" w:rsidRDefault="002113BB" w:rsidP="00D44F81">
      <w:pPr>
        <w:rPr>
          <w:lang w:val="en-US"/>
        </w:rPr>
      </w:pPr>
    </w:p>
    <w:p w14:paraId="7B4DFC41" w14:textId="77777777" w:rsidR="002113BB" w:rsidRDefault="002113BB" w:rsidP="00D44F81">
      <w:pPr>
        <w:rPr>
          <w:lang w:val="en-US"/>
        </w:rPr>
      </w:pPr>
    </w:p>
    <w:p w14:paraId="349384CC" w14:textId="77777777" w:rsidR="009F6C94" w:rsidRDefault="009F6C94" w:rsidP="002113BB">
      <w:pPr>
        <w:pStyle w:val="1"/>
      </w:pPr>
    </w:p>
    <w:p w14:paraId="4CB4359E" w14:textId="52716704" w:rsidR="002113BB" w:rsidRPr="002113BB" w:rsidRDefault="001B2402" w:rsidP="001B2402">
      <w:pPr>
        <w:jc w:val="right"/>
        <w:rPr>
          <w:lang w:val="en-US"/>
        </w:rPr>
      </w:pPr>
      <w:r w:rsidRPr="001B2402">
        <w:rPr>
          <w:noProof/>
          <w:lang w:val="en-US"/>
        </w:rPr>
        <w:drawing>
          <wp:inline distT="0" distB="0" distL="0" distR="0" wp14:anchorId="6389DE84" wp14:editId="01788AFD">
            <wp:extent cx="6306820" cy="8834400"/>
            <wp:effectExtent l="0" t="0" r="5080" b="5080"/>
            <wp:docPr id="1478021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21385" name=""/>
                    <pic:cNvPicPr/>
                  </pic:nvPicPr>
                  <pic:blipFill rotWithShape="1">
                    <a:blip r:embed="rId27"/>
                    <a:srcRect b="3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820" cy="883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4967D" w14:textId="77777777" w:rsidR="009F6C94" w:rsidRDefault="009F6C94" w:rsidP="00D44F81">
      <w:pPr>
        <w:rPr>
          <w:lang w:val="en-US"/>
        </w:rPr>
      </w:pPr>
    </w:p>
    <w:p w14:paraId="15EEEE72" w14:textId="77777777" w:rsidR="009F6C94" w:rsidRDefault="009F6C94" w:rsidP="00F46288">
      <w:pPr>
        <w:pStyle w:val="1"/>
      </w:pPr>
    </w:p>
    <w:p w14:paraId="41F2CE55" w14:textId="7C056756" w:rsidR="00F46288" w:rsidRDefault="00F46288" w:rsidP="00F46288">
      <w:pPr>
        <w:rPr>
          <w:lang w:val="en-US"/>
        </w:rPr>
      </w:pPr>
      <w:r w:rsidRPr="00F46288">
        <w:rPr>
          <w:noProof/>
          <w:lang w:val="en-US"/>
        </w:rPr>
        <w:drawing>
          <wp:inline distT="0" distB="0" distL="0" distR="0" wp14:anchorId="765A5329" wp14:editId="0621CCF6">
            <wp:extent cx="6602400" cy="8676592"/>
            <wp:effectExtent l="0" t="0" r="1905" b="0"/>
            <wp:docPr id="2094333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33841" name=""/>
                    <pic:cNvPicPr/>
                  </pic:nvPicPr>
                  <pic:blipFill rotWithShape="1">
                    <a:blip r:embed="rId28"/>
                    <a:srcRect b="24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517" cy="8768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B72F5" w14:textId="77777777" w:rsidR="00E41813" w:rsidRDefault="00E41813" w:rsidP="00F46288">
      <w:pPr>
        <w:rPr>
          <w:lang w:val="en-US"/>
        </w:rPr>
      </w:pPr>
    </w:p>
    <w:p w14:paraId="4A4AA6ED" w14:textId="77777777" w:rsidR="00E41813" w:rsidRDefault="00E41813" w:rsidP="00F46288">
      <w:pPr>
        <w:rPr>
          <w:lang w:val="en-US"/>
        </w:rPr>
      </w:pPr>
    </w:p>
    <w:p w14:paraId="74844A50" w14:textId="77777777" w:rsidR="00E41813" w:rsidRDefault="00E41813" w:rsidP="00E41813">
      <w:pPr>
        <w:pStyle w:val="1"/>
      </w:pPr>
    </w:p>
    <w:p w14:paraId="4778C4F2" w14:textId="5AD4CC60" w:rsidR="00E41813" w:rsidRDefault="00E41813" w:rsidP="00E41813">
      <w:pPr>
        <w:rPr>
          <w:lang w:val="en-US"/>
        </w:rPr>
      </w:pPr>
      <w:r w:rsidRPr="00E41813">
        <w:rPr>
          <w:noProof/>
          <w:lang w:val="en-US"/>
        </w:rPr>
        <w:drawing>
          <wp:inline distT="0" distB="0" distL="0" distR="0" wp14:anchorId="30B16D9F" wp14:editId="6EC2ECAD">
            <wp:extent cx="6198820" cy="9233945"/>
            <wp:effectExtent l="0" t="0" r="0" b="0"/>
            <wp:docPr id="290003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039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02956" cy="924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2A3E" w14:textId="77777777" w:rsidR="009E4DA2" w:rsidRDefault="009E4DA2" w:rsidP="009E4DA2">
      <w:pPr>
        <w:pStyle w:val="1"/>
      </w:pPr>
    </w:p>
    <w:p w14:paraId="13A89AA9" w14:textId="0ADA50D1" w:rsidR="00B43510" w:rsidRPr="00B43510" w:rsidRDefault="00E9226C" w:rsidP="00B43510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745B0870" wp14:editId="404217D8">
            <wp:extent cx="6306820" cy="7943850"/>
            <wp:effectExtent l="0" t="0" r="5080" b="6350"/>
            <wp:docPr id="7325191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19135" name="图片 73251913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510" w:rsidRPr="00B43510" w:rsidSect="001B5809">
      <w:footerReference w:type="default" r:id="rId31"/>
      <w:pgSz w:w="11906" w:h="16838" w:code="9"/>
      <w:pgMar w:top="964" w:right="987" w:bottom="907" w:left="98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C24D5" w14:textId="77777777" w:rsidR="004A2E1A" w:rsidRDefault="004A2E1A" w:rsidP="00EC308F">
      <w:pPr>
        <w:spacing w:before="0" w:line="240" w:lineRule="auto"/>
      </w:pPr>
      <w:r>
        <w:separator/>
      </w:r>
    </w:p>
    <w:p w14:paraId="140DB9C0" w14:textId="77777777" w:rsidR="004A2E1A" w:rsidRDefault="004A2E1A"/>
  </w:endnote>
  <w:endnote w:type="continuationSeparator" w:id="0">
    <w:p w14:paraId="0B54B7C5" w14:textId="77777777" w:rsidR="004A2E1A" w:rsidRDefault="004A2E1A" w:rsidP="00EC308F">
      <w:pPr>
        <w:spacing w:before="0" w:line="240" w:lineRule="auto"/>
      </w:pPr>
      <w:r>
        <w:continuationSeparator/>
      </w:r>
    </w:p>
    <w:p w14:paraId="4C1AA49B" w14:textId="77777777" w:rsidR="004A2E1A" w:rsidRDefault="004A2E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T17F6o00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765E7" w14:textId="2D43190F" w:rsidR="00193D29" w:rsidRPr="00C30B8F" w:rsidRDefault="00201FD5" w:rsidP="00321F81">
    <w:pPr>
      <w:pStyle w:val="a7"/>
      <w:tabs>
        <w:tab w:val="clear" w:pos="4252"/>
        <w:tab w:val="clear" w:pos="8504"/>
        <w:tab w:val="center" w:pos="4962"/>
        <w:tab w:val="right" w:pos="9923"/>
      </w:tabs>
      <w:rPr>
        <w:sz w:val="16"/>
        <w:szCs w:val="16"/>
      </w:rPr>
    </w:pPr>
    <w:r>
      <w:rPr>
        <w:sz w:val="16"/>
        <w:szCs w:val="16"/>
      </w:rPr>
      <w:t>WHBC 202</w:t>
    </w:r>
    <w:r w:rsidR="00134947">
      <w:rPr>
        <w:rFonts w:hint="eastAsia"/>
        <w:sz w:val="16"/>
        <w:szCs w:val="16"/>
      </w:rPr>
      <w:t>6</w:t>
    </w:r>
    <w:r>
      <w:rPr>
        <w:sz w:val="16"/>
        <w:szCs w:val="16"/>
      </w:rPr>
      <w:tab/>
    </w:r>
    <w:r w:rsidR="00193D29">
      <w:rPr>
        <w:sz w:val="16"/>
        <w:szCs w:val="16"/>
      </w:rPr>
      <w:tab/>
    </w:r>
    <w:r w:rsidR="00193D29">
      <w:rPr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FB695" w14:textId="77777777" w:rsidR="006A7879" w:rsidRPr="00003E72" w:rsidRDefault="006A7879" w:rsidP="006A7879">
    <w:pPr>
      <w:pStyle w:val="a7"/>
      <w:pBdr>
        <w:top w:val="single" w:sz="4" w:space="1" w:color="auto"/>
      </w:pBdr>
      <w:tabs>
        <w:tab w:val="clear" w:pos="4252"/>
        <w:tab w:val="clear" w:pos="8504"/>
        <w:tab w:val="center" w:pos="4962"/>
        <w:tab w:val="right" w:pos="9923"/>
      </w:tabs>
      <w:jc w:val="center"/>
      <w:rPr>
        <w:color w:val="FF0000"/>
        <w:sz w:val="20"/>
        <w:szCs w:val="20"/>
      </w:rPr>
    </w:pPr>
    <w:r w:rsidRPr="006A7879">
      <w:rPr>
        <w:sz w:val="20"/>
        <w:szCs w:val="20"/>
      </w:rPr>
      <w:t xml:space="preserve">This document </w:t>
    </w:r>
    <w:r w:rsidR="00B10114">
      <w:rPr>
        <w:sz w:val="20"/>
        <w:szCs w:val="20"/>
      </w:rPr>
      <w:t xml:space="preserve">has </w:t>
    </w:r>
    <w:r w:rsidR="00B10114" w:rsidRPr="00B10114">
      <w:rPr>
        <w:b/>
        <w:bCs/>
        <w:sz w:val="20"/>
        <w:szCs w:val="20"/>
      </w:rPr>
      <w:fldChar w:fldCharType="begin"/>
    </w:r>
    <w:r w:rsidR="00B10114" w:rsidRPr="00B10114">
      <w:rPr>
        <w:b/>
        <w:bCs/>
        <w:sz w:val="20"/>
        <w:szCs w:val="20"/>
      </w:rPr>
      <w:instrText xml:space="preserve"> NUMPAGES  \* Arabic  \* MERGEFORMAT </w:instrText>
    </w:r>
    <w:r w:rsidR="00B10114" w:rsidRPr="00B10114">
      <w:rPr>
        <w:b/>
        <w:bCs/>
        <w:sz w:val="20"/>
        <w:szCs w:val="20"/>
      </w:rPr>
      <w:fldChar w:fldCharType="separate"/>
    </w:r>
    <w:r w:rsidR="00B10114" w:rsidRPr="00B10114">
      <w:rPr>
        <w:b/>
        <w:bCs/>
        <w:noProof/>
        <w:sz w:val="20"/>
        <w:szCs w:val="20"/>
      </w:rPr>
      <w:t>9</w:t>
    </w:r>
    <w:r w:rsidR="00B10114" w:rsidRPr="00B10114">
      <w:rPr>
        <w:b/>
        <w:bCs/>
        <w:sz w:val="20"/>
        <w:szCs w:val="20"/>
      </w:rPr>
      <w:fldChar w:fldCharType="end"/>
    </w:r>
    <w:r w:rsidR="00B10114">
      <w:rPr>
        <w:sz w:val="20"/>
        <w:szCs w:val="20"/>
      </w:rPr>
      <w:t xml:space="preserve"> pages.</w:t>
    </w:r>
    <w:r w:rsidR="00003E72">
      <w:rPr>
        <w:sz w:val="20"/>
        <w:szCs w:val="20"/>
      </w:rPr>
      <w:t xml:space="preserve"> </w:t>
    </w:r>
    <w:r w:rsidR="00003E72" w:rsidRPr="007E7239">
      <w:rPr>
        <w:sz w:val="20"/>
        <w:szCs w:val="20"/>
      </w:rPr>
      <w:t>Any blank pages are indicated.</w:t>
    </w:r>
  </w:p>
  <w:p w14:paraId="7E6C31D1" w14:textId="0B07ABE2" w:rsidR="006A7879" w:rsidRPr="00193D29" w:rsidRDefault="00577E73" w:rsidP="00321F81">
    <w:pPr>
      <w:pStyle w:val="a7"/>
      <w:tabs>
        <w:tab w:val="clear" w:pos="4252"/>
        <w:tab w:val="clear" w:pos="8504"/>
        <w:tab w:val="center" w:pos="4962"/>
        <w:tab w:val="right" w:pos="9923"/>
      </w:tabs>
      <w:rPr>
        <w:b/>
        <w:bCs/>
        <w:sz w:val="20"/>
        <w:szCs w:val="20"/>
      </w:rPr>
    </w:pPr>
    <w:r>
      <w:rPr>
        <w:rFonts w:hint="eastAsia"/>
        <w:sz w:val="16"/>
        <w:szCs w:val="16"/>
      </w:rPr>
      <w:t>WHBC 202</w:t>
    </w:r>
    <w:r w:rsidR="00FF33E5">
      <w:rPr>
        <w:rFonts w:hint="eastAsia"/>
        <w:sz w:val="16"/>
        <w:szCs w:val="16"/>
      </w:rPr>
      <w:t>6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 w:rsidRPr="00193D29">
      <w:rPr>
        <w:rFonts w:hint="eastAsia"/>
        <w:b/>
        <w:bCs/>
        <w:sz w:val="20"/>
        <w:szCs w:val="20"/>
      </w:rPr>
      <w:t>[TURN OVER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CF68" w14:textId="4F533195" w:rsidR="003F7E01" w:rsidRDefault="001B5809" w:rsidP="001B5809">
    <w:pPr>
      <w:pStyle w:val="a7"/>
      <w:tabs>
        <w:tab w:val="clear" w:pos="4252"/>
        <w:tab w:val="clear" w:pos="8504"/>
        <w:tab w:val="center" w:pos="4962"/>
        <w:tab w:val="right" w:pos="9923"/>
      </w:tabs>
      <w:rPr>
        <w:sz w:val="16"/>
        <w:szCs w:val="16"/>
      </w:rPr>
    </w:pPr>
    <w:r w:rsidRPr="001B5809">
      <w:rPr>
        <w:sz w:val="16"/>
        <w:szCs w:val="16"/>
      </w:rPr>
      <w:t>WHBC 202</w:t>
    </w:r>
    <w:r w:rsidR="00134947">
      <w:rPr>
        <w:rFonts w:hint="eastAsia"/>
        <w:sz w:val="16"/>
        <w:szCs w:val="16"/>
      </w:rPr>
      <w:t>6</w:t>
    </w:r>
    <w:r w:rsidRPr="001B5809">
      <w:rPr>
        <w:sz w:val="16"/>
        <w:szCs w:val="16"/>
      </w:rPr>
      <w:tab/>
    </w:r>
    <w:r w:rsidRPr="001B5809">
      <w:rPr>
        <w:sz w:val="16"/>
        <w:szCs w:val="16"/>
      </w:rPr>
      <w:tab/>
    </w:r>
    <w:r w:rsidRPr="001B5809">
      <w:rPr>
        <w:sz w:val="16"/>
        <w:szCs w:val="16"/>
      </w:rPr>
      <w:tab/>
    </w:r>
    <w:r w:rsidR="00072641">
      <w:rPr>
        <w:sz w:val="16"/>
        <w:szCs w:val="16"/>
      </w:rPr>
      <w:tab/>
    </w:r>
    <w:r w:rsidR="00072641" w:rsidRPr="00193D29">
      <w:rPr>
        <w:rFonts w:hint="eastAsia"/>
        <w:b/>
        <w:bCs/>
        <w:sz w:val="20"/>
        <w:szCs w:val="20"/>
      </w:rPr>
      <w:t>[TURN 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9E035" w14:textId="77777777" w:rsidR="004A2E1A" w:rsidRDefault="004A2E1A" w:rsidP="00EC308F">
      <w:pPr>
        <w:spacing w:before="0" w:line="240" w:lineRule="auto"/>
      </w:pPr>
      <w:r>
        <w:separator/>
      </w:r>
    </w:p>
    <w:p w14:paraId="5F2B483D" w14:textId="77777777" w:rsidR="004A2E1A" w:rsidRDefault="004A2E1A"/>
  </w:footnote>
  <w:footnote w:type="continuationSeparator" w:id="0">
    <w:p w14:paraId="1D710230" w14:textId="77777777" w:rsidR="004A2E1A" w:rsidRDefault="004A2E1A" w:rsidP="00EC308F">
      <w:pPr>
        <w:spacing w:before="0" w:line="240" w:lineRule="auto"/>
      </w:pPr>
      <w:r>
        <w:continuationSeparator/>
      </w:r>
    </w:p>
    <w:p w14:paraId="136DB1F3" w14:textId="77777777" w:rsidR="004A2E1A" w:rsidRDefault="004A2E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358346664"/>
      <w:docPartObj>
        <w:docPartGallery w:val="Page Numbers (Top of Page)"/>
        <w:docPartUnique/>
      </w:docPartObj>
    </w:sdtPr>
    <w:sdtEndPr>
      <w:rPr>
        <w:b/>
        <w:bCs/>
        <w:noProof/>
      </w:rPr>
    </w:sdtEndPr>
    <w:sdtContent>
      <w:p w14:paraId="6940E9D5" w14:textId="29F09D80" w:rsidR="00EE0EF0" w:rsidRPr="00193D29" w:rsidRDefault="00EE0EF0" w:rsidP="00682334">
        <w:pPr>
          <w:pStyle w:val="a5"/>
          <w:jc w:val="center"/>
          <w:rPr>
            <w:b/>
            <w:bCs/>
            <w:noProof/>
            <w:sz w:val="20"/>
            <w:szCs w:val="20"/>
          </w:rPr>
        </w:pPr>
        <w:r w:rsidRPr="00193D29">
          <w:rPr>
            <w:b/>
            <w:bCs/>
            <w:sz w:val="20"/>
            <w:szCs w:val="20"/>
          </w:rPr>
          <w:fldChar w:fldCharType="begin"/>
        </w:r>
        <w:r w:rsidRPr="00193D29">
          <w:rPr>
            <w:b/>
            <w:bCs/>
            <w:sz w:val="20"/>
            <w:szCs w:val="20"/>
          </w:rPr>
          <w:instrText xml:space="preserve"> PAGE   \* MERGEFORMAT </w:instrText>
        </w:r>
        <w:r w:rsidRPr="00193D29">
          <w:rPr>
            <w:b/>
            <w:bCs/>
            <w:sz w:val="20"/>
            <w:szCs w:val="20"/>
          </w:rPr>
          <w:fldChar w:fldCharType="separate"/>
        </w:r>
        <w:r w:rsidRPr="00193D29">
          <w:rPr>
            <w:b/>
            <w:bCs/>
            <w:noProof/>
            <w:sz w:val="20"/>
            <w:szCs w:val="20"/>
          </w:rPr>
          <w:t>2</w:t>
        </w:r>
        <w:r w:rsidRPr="00193D29">
          <w:rPr>
            <w:b/>
            <w:bCs/>
            <w:noProof/>
            <w:sz w:val="20"/>
            <w:szCs w:val="20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459406462"/>
      <w:docPartObj>
        <w:docPartGallery w:val="Page Numbers (Top of Page)"/>
        <w:docPartUnique/>
      </w:docPartObj>
    </w:sdtPr>
    <w:sdtEndPr>
      <w:rPr>
        <w:b/>
        <w:bCs/>
        <w:noProof/>
      </w:rPr>
    </w:sdtEndPr>
    <w:sdtContent>
      <w:p w14:paraId="0DACF27B" w14:textId="794ECDE0" w:rsidR="009319CB" w:rsidRPr="00193D29" w:rsidRDefault="004B0558" w:rsidP="004B0558">
        <w:pPr>
          <w:pStyle w:val="a5"/>
          <w:jc w:val="center"/>
          <w:rPr>
            <w:b/>
            <w:bCs/>
            <w:noProof/>
            <w:sz w:val="20"/>
            <w:szCs w:val="20"/>
          </w:rPr>
        </w:pPr>
        <w:r w:rsidRPr="00193D29">
          <w:rPr>
            <w:b/>
            <w:bCs/>
            <w:sz w:val="20"/>
            <w:szCs w:val="20"/>
          </w:rPr>
          <w:fldChar w:fldCharType="begin"/>
        </w:r>
        <w:r w:rsidRPr="00193D29">
          <w:rPr>
            <w:b/>
            <w:bCs/>
            <w:sz w:val="20"/>
            <w:szCs w:val="20"/>
          </w:rPr>
          <w:instrText xml:space="preserve"> PAGE   \* MERGEFORMAT </w:instrText>
        </w:r>
        <w:r w:rsidRPr="00193D29"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sz w:val="20"/>
            <w:szCs w:val="20"/>
          </w:rPr>
          <w:t>4</w:t>
        </w:r>
        <w:r w:rsidRPr="00193D29">
          <w:rPr>
            <w:b/>
            <w:bCs/>
            <w:noProof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7C4B"/>
    <w:multiLevelType w:val="multilevel"/>
    <w:tmpl w:val="3AEE3710"/>
    <w:numStyleLink w:val="Style1"/>
  </w:abstractNum>
  <w:abstractNum w:abstractNumId="1" w15:restartNumberingAfterBreak="0">
    <w:nsid w:val="0F462A1D"/>
    <w:multiLevelType w:val="multilevel"/>
    <w:tmpl w:val="80C8ECBE"/>
    <w:name w:val="bullet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2" w15:restartNumberingAfterBreak="0">
    <w:nsid w:val="0F6A7C54"/>
    <w:multiLevelType w:val="multilevel"/>
    <w:tmpl w:val="3AEE3710"/>
    <w:styleLink w:val="Style1"/>
    <w:lvl w:ilvl="0">
      <w:start w:val="1"/>
      <w:numFmt w:val="decimal"/>
      <w:lvlText w:val="%1"/>
      <w:lvlJc w:val="left"/>
      <w:pPr>
        <w:ind w:left="567" w:hanging="567"/>
      </w:pPr>
      <w:rPr>
        <w:rFonts w:hint="eastAsia"/>
        <w:b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eastAsia"/>
        <w:b/>
      </w:rPr>
    </w:lvl>
    <w:lvl w:ilvl="2">
      <w:start w:val="1"/>
      <w:numFmt w:val="lowerRoman"/>
      <w:lvlText w:val="(%3)"/>
      <w:lvlJc w:val="left"/>
      <w:pPr>
        <w:ind w:left="1701" w:hanging="567"/>
      </w:pPr>
      <w:rPr>
        <w:rFonts w:hint="eastAsia"/>
        <w:b/>
      </w:rPr>
    </w:lvl>
    <w:lvl w:ilvl="3">
      <w:start w:val="1"/>
      <w:numFmt w:val="decimal"/>
      <w:lvlText w:val="%4"/>
      <w:lvlJc w:val="left"/>
      <w:pPr>
        <w:ind w:left="2268" w:hanging="567"/>
      </w:pPr>
      <w:rPr>
        <w:rFonts w:hint="eastAsia"/>
        <w:b/>
      </w:rPr>
    </w:lvl>
    <w:lvl w:ilvl="4">
      <w:start w:val="1"/>
      <w:numFmt w:val="lowerLetter"/>
      <w:lvlText w:val="%5"/>
      <w:lvlJc w:val="left"/>
      <w:pPr>
        <w:ind w:left="2835" w:hanging="567"/>
      </w:pPr>
      <w:rPr>
        <w:rFonts w:hint="eastAsia"/>
        <w:b/>
      </w:rPr>
    </w:lvl>
    <w:lvl w:ilvl="5">
      <w:start w:val="1"/>
      <w:numFmt w:val="lowerRoman"/>
      <w:lvlText w:val="%6"/>
      <w:lvlJc w:val="left"/>
      <w:pPr>
        <w:ind w:left="3402" w:hanging="567"/>
      </w:pPr>
      <w:rPr>
        <w:rFonts w:hint="eastAsia"/>
        <w:b/>
      </w:rPr>
    </w:lvl>
    <w:lvl w:ilvl="6">
      <w:start w:val="1"/>
      <w:numFmt w:val="decimal"/>
      <w:lvlText w:val="%7)"/>
      <w:lvlJc w:val="left"/>
      <w:pPr>
        <w:ind w:left="3969" w:hanging="567"/>
      </w:pPr>
      <w:rPr>
        <w:rFonts w:hint="eastAsia"/>
        <w:b/>
      </w:rPr>
    </w:lvl>
    <w:lvl w:ilvl="7">
      <w:start w:val="1"/>
      <w:numFmt w:val="lowerLetter"/>
      <w:lvlText w:val="%8)"/>
      <w:lvlJc w:val="left"/>
      <w:pPr>
        <w:ind w:left="4536" w:hanging="567"/>
      </w:pPr>
      <w:rPr>
        <w:rFonts w:hint="eastAsia"/>
        <w:b/>
      </w:rPr>
    </w:lvl>
    <w:lvl w:ilvl="8">
      <w:start w:val="1"/>
      <w:numFmt w:val="lowerRoman"/>
      <w:lvlText w:val="%9)"/>
      <w:lvlJc w:val="left"/>
      <w:pPr>
        <w:ind w:left="5103" w:hanging="567"/>
      </w:pPr>
      <w:rPr>
        <w:rFonts w:hint="eastAsia"/>
        <w:b/>
      </w:rPr>
    </w:lvl>
  </w:abstractNum>
  <w:abstractNum w:abstractNumId="3" w15:restartNumberingAfterBreak="0">
    <w:nsid w:val="25196BCD"/>
    <w:multiLevelType w:val="multilevel"/>
    <w:tmpl w:val="B164D140"/>
    <w:name w:val="cie2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4" w15:restartNumberingAfterBreak="0">
    <w:nsid w:val="297643E2"/>
    <w:multiLevelType w:val="multilevel"/>
    <w:tmpl w:val="3AEE3710"/>
    <w:name w:val="cie3"/>
    <w:lvl w:ilvl="0">
      <w:start w:val="1"/>
      <w:numFmt w:val="decimal"/>
      <w:lvlText w:val="%1"/>
      <w:lvlJc w:val="left"/>
      <w:pPr>
        <w:ind w:left="567" w:hanging="567"/>
      </w:pPr>
      <w:rPr>
        <w:rFonts w:hint="eastAsia"/>
        <w:b/>
        <w:i w:val="0"/>
        <w:iCs w:val="0"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eastAsia"/>
        <w:b/>
      </w:rPr>
    </w:lvl>
    <w:lvl w:ilvl="2">
      <w:start w:val="1"/>
      <w:numFmt w:val="lowerRoman"/>
      <w:lvlText w:val="(%3)"/>
      <w:lvlJc w:val="left"/>
      <w:pPr>
        <w:ind w:left="1702" w:hanging="567"/>
      </w:pPr>
      <w:rPr>
        <w:rFonts w:hint="eastAsia"/>
        <w:b/>
      </w:rPr>
    </w:lvl>
    <w:lvl w:ilvl="3">
      <w:start w:val="1"/>
      <w:numFmt w:val="decimal"/>
      <w:lvlText w:val="%4"/>
      <w:lvlJc w:val="left"/>
      <w:pPr>
        <w:ind w:left="2268" w:hanging="567"/>
      </w:pPr>
      <w:rPr>
        <w:rFonts w:hint="eastAsia"/>
        <w:b/>
      </w:rPr>
    </w:lvl>
    <w:lvl w:ilvl="4">
      <w:start w:val="1"/>
      <w:numFmt w:val="lowerLetter"/>
      <w:lvlText w:val="%5"/>
      <w:lvlJc w:val="left"/>
      <w:pPr>
        <w:ind w:left="2835" w:hanging="567"/>
      </w:pPr>
      <w:rPr>
        <w:rFonts w:hint="eastAsia"/>
        <w:b/>
      </w:rPr>
    </w:lvl>
    <w:lvl w:ilvl="5">
      <w:start w:val="1"/>
      <w:numFmt w:val="lowerRoman"/>
      <w:lvlText w:val="%6"/>
      <w:lvlJc w:val="left"/>
      <w:pPr>
        <w:ind w:left="3402" w:hanging="567"/>
      </w:pPr>
      <w:rPr>
        <w:rFonts w:hint="eastAsia"/>
        <w:b/>
      </w:rPr>
    </w:lvl>
    <w:lvl w:ilvl="6">
      <w:start w:val="1"/>
      <w:numFmt w:val="decimal"/>
      <w:lvlText w:val="%7)"/>
      <w:lvlJc w:val="left"/>
      <w:pPr>
        <w:ind w:left="3969" w:hanging="567"/>
      </w:pPr>
      <w:rPr>
        <w:rFonts w:hint="eastAsia"/>
        <w:b/>
      </w:rPr>
    </w:lvl>
    <w:lvl w:ilvl="7">
      <w:start w:val="1"/>
      <w:numFmt w:val="lowerLetter"/>
      <w:lvlText w:val="%8)"/>
      <w:lvlJc w:val="left"/>
      <w:pPr>
        <w:ind w:left="4536" w:hanging="567"/>
      </w:pPr>
      <w:rPr>
        <w:rFonts w:hint="eastAsia"/>
        <w:b/>
      </w:rPr>
    </w:lvl>
    <w:lvl w:ilvl="8">
      <w:start w:val="1"/>
      <w:numFmt w:val="lowerRoman"/>
      <w:lvlText w:val="%9)"/>
      <w:lvlJc w:val="left"/>
      <w:pPr>
        <w:ind w:left="5103" w:hanging="567"/>
      </w:pPr>
      <w:rPr>
        <w:rFonts w:hint="eastAsia"/>
        <w:b/>
      </w:rPr>
    </w:lvl>
  </w:abstractNum>
  <w:abstractNum w:abstractNumId="5" w15:restartNumberingAfterBreak="0">
    <w:nsid w:val="322866A4"/>
    <w:multiLevelType w:val="multilevel"/>
    <w:tmpl w:val="6DBC36C0"/>
    <w:lvl w:ilvl="0">
      <w:start w:val="1"/>
      <w:numFmt w:val="decimal"/>
      <w:pStyle w:val="1"/>
      <w:lvlText w:val="%1"/>
      <w:lvlJc w:val="left"/>
      <w:pPr>
        <w:ind w:left="567" w:hanging="567"/>
      </w:pPr>
      <w:rPr>
        <w:rFonts w:hint="eastAsia"/>
        <w:b/>
        <w:i w:val="0"/>
        <w:iCs w:val="0"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eastAsia"/>
        <w:b/>
      </w:rPr>
    </w:lvl>
    <w:lvl w:ilvl="2">
      <w:start w:val="1"/>
      <w:numFmt w:val="lowerRoman"/>
      <w:lvlText w:val="(%3)"/>
      <w:lvlJc w:val="left"/>
      <w:pPr>
        <w:ind w:left="1701" w:hanging="567"/>
      </w:pPr>
      <w:rPr>
        <w:rFonts w:hint="eastAsia"/>
        <w:b/>
      </w:rPr>
    </w:lvl>
    <w:lvl w:ilvl="3">
      <w:start w:val="1"/>
      <w:numFmt w:val="decimal"/>
      <w:lvlText w:val="%4"/>
      <w:lvlJc w:val="left"/>
      <w:pPr>
        <w:ind w:left="2268" w:hanging="567"/>
      </w:pPr>
      <w:rPr>
        <w:rFonts w:hint="eastAsia"/>
        <w:b/>
      </w:rPr>
    </w:lvl>
    <w:lvl w:ilvl="4">
      <w:start w:val="1"/>
      <w:numFmt w:val="lowerLetter"/>
      <w:lvlText w:val="%5"/>
      <w:lvlJc w:val="left"/>
      <w:pPr>
        <w:ind w:left="2835" w:hanging="567"/>
      </w:pPr>
      <w:rPr>
        <w:rFonts w:hint="eastAsia"/>
        <w:b/>
      </w:rPr>
    </w:lvl>
    <w:lvl w:ilvl="5">
      <w:start w:val="1"/>
      <w:numFmt w:val="lowerRoman"/>
      <w:lvlText w:val="%6"/>
      <w:lvlJc w:val="left"/>
      <w:pPr>
        <w:ind w:left="3402" w:hanging="567"/>
      </w:pPr>
      <w:rPr>
        <w:rFonts w:hint="eastAsia"/>
        <w:b/>
      </w:rPr>
    </w:lvl>
    <w:lvl w:ilvl="6">
      <w:start w:val="1"/>
      <w:numFmt w:val="decimal"/>
      <w:lvlText w:val="%7)"/>
      <w:lvlJc w:val="left"/>
      <w:pPr>
        <w:ind w:left="3969" w:hanging="567"/>
      </w:pPr>
      <w:rPr>
        <w:rFonts w:hint="eastAsia"/>
        <w:b/>
      </w:rPr>
    </w:lvl>
    <w:lvl w:ilvl="7">
      <w:start w:val="1"/>
      <w:numFmt w:val="lowerLetter"/>
      <w:lvlText w:val="%8)"/>
      <w:lvlJc w:val="left"/>
      <w:pPr>
        <w:ind w:left="4536" w:hanging="567"/>
      </w:pPr>
      <w:rPr>
        <w:rFonts w:hint="eastAsia"/>
        <w:b/>
      </w:rPr>
    </w:lvl>
    <w:lvl w:ilvl="8">
      <w:start w:val="1"/>
      <w:numFmt w:val="lowerRoman"/>
      <w:lvlText w:val="%9)"/>
      <w:lvlJc w:val="left"/>
      <w:pPr>
        <w:ind w:left="5103" w:hanging="567"/>
      </w:pPr>
      <w:rPr>
        <w:rFonts w:hint="eastAsia"/>
        <w:b/>
      </w:rPr>
    </w:lvl>
  </w:abstractNum>
  <w:abstractNum w:abstractNumId="6" w15:restartNumberingAfterBreak="0">
    <w:nsid w:val="3A8B1C9E"/>
    <w:multiLevelType w:val="multilevel"/>
    <w:tmpl w:val="6DBC36C0"/>
    <w:lvl w:ilvl="0">
      <w:start w:val="1"/>
      <w:numFmt w:val="decimal"/>
      <w:lvlText w:val="%1"/>
      <w:lvlJc w:val="left"/>
      <w:pPr>
        <w:ind w:left="567" w:hanging="567"/>
      </w:pPr>
      <w:rPr>
        <w:rFonts w:hint="eastAsia"/>
        <w:b/>
        <w:i w:val="0"/>
        <w:iCs w:val="0"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eastAsia"/>
        <w:b/>
      </w:rPr>
    </w:lvl>
    <w:lvl w:ilvl="2">
      <w:start w:val="1"/>
      <w:numFmt w:val="lowerRoman"/>
      <w:lvlText w:val="(%3)"/>
      <w:lvlJc w:val="left"/>
      <w:pPr>
        <w:ind w:left="1701" w:hanging="567"/>
      </w:pPr>
      <w:rPr>
        <w:rFonts w:hint="eastAsia"/>
        <w:b/>
      </w:rPr>
    </w:lvl>
    <w:lvl w:ilvl="3">
      <w:start w:val="1"/>
      <w:numFmt w:val="decimal"/>
      <w:lvlText w:val="%4"/>
      <w:lvlJc w:val="left"/>
      <w:pPr>
        <w:ind w:left="2268" w:hanging="567"/>
      </w:pPr>
      <w:rPr>
        <w:rFonts w:hint="eastAsia"/>
        <w:b/>
      </w:rPr>
    </w:lvl>
    <w:lvl w:ilvl="4">
      <w:start w:val="1"/>
      <w:numFmt w:val="lowerLetter"/>
      <w:lvlText w:val="%5"/>
      <w:lvlJc w:val="left"/>
      <w:pPr>
        <w:ind w:left="2835" w:hanging="567"/>
      </w:pPr>
      <w:rPr>
        <w:rFonts w:hint="eastAsia"/>
        <w:b/>
      </w:rPr>
    </w:lvl>
    <w:lvl w:ilvl="5">
      <w:start w:val="1"/>
      <w:numFmt w:val="lowerRoman"/>
      <w:lvlText w:val="%6"/>
      <w:lvlJc w:val="left"/>
      <w:pPr>
        <w:ind w:left="3402" w:hanging="567"/>
      </w:pPr>
      <w:rPr>
        <w:rFonts w:hint="eastAsia"/>
        <w:b/>
      </w:rPr>
    </w:lvl>
    <w:lvl w:ilvl="6">
      <w:start w:val="1"/>
      <w:numFmt w:val="decimal"/>
      <w:lvlText w:val="%7)"/>
      <w:lvlJc w:val="left"/>
      <w:pPr>
        <w:ind w:left="3969" w:hanging="567"/>
      </w:pPr>
      <w:rPr>
        <w:rFonts w:hint="eastAsia"/>
        <w:b/>
      </w:rPr>
    </w:lvl>
    <w:lvl w:ilvl="7">
      <w:start w:val="1"/>
      <w:numFmt w:val="lowerLetter"/>
      <w:lvlText w:val="%8)"/>
      <w:lvlJc w:val="left"/>
      <w:pPr>
        <w:ind w:left="4536" w:hanging="567"/>
      </w:pPr>
      <w:rPr>
        <w:rFonts w:hint="eastAsia"/>
        <w:b/>
      </w:rPr>
    </w:lvl>
    <w:lvl w:ilvl="8">
      <w:start w:val="1"/>
      <w:numFmt w:val="lowerRoman"/>
      <w:lvlText w:val="%9)"/>
      <w:lvlJc w:val="left"/>
      <w:pPr>
        <w:ind w:left="5103" w:hanging="567"/>
      </w:pPr>
      <w:rPr>
        <w:rFonts w:hint="eastAsia"/>
        <w:b/>
      </w:rPr>
    </w:lvl>
  </w:abstractNum>
  <w:abstractNum w:abstractNumId="7" w15:restartNumberingAfterBreak="0">
    <w:nsid w:val="3DCB5E9D"/>
    <w:multiLevelType w:val="hybridMultilevel"/>
    <w:tmpl w:val="FC6A17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2311880"/>
    <w:multiLevelType w:val="multilevel"/>
    <w:tmpl w:val="3AEE3710"/>
    <w:lvl w:ilvl="0">
      <w:start w:val="1"/>
      <w:numFmt w:val="decimal"/>
      <w:lvlText w:val="%1"/>
      <w:lvlJc w:val="left"/>
      <w:pPr>
        <w:ind w:left="567" w:hanging="567"/>
      </w:pPr>
      <w:rPr>
        <w:rFonts w:hint="eastAsia"/>
        <w:b/>
        <w:i w:val="0"/>
        <w:iCs w:val="0"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eastAsia"/>
        <w:b/>
      </w:rPr>
    </w:lvl>
    <w:lvl w:ilvl="2">
      <w:start w:val="1"/>
      <w:numFmt w:val="lowerRoman"/>
      <w:lvlText w:val="(%3)"/>
      <w:lvlJc w:val="left"/>
      <w:pPr>
        <w:ind w:left="1702" w:hanging="567"/>
      </w:pPr>
      <w:rPr>
        <w:rFonts w:hint="eastAsia"/>
        <w:b/>
      </w:rPr>
    </w:lvl>
    <w:lvl w:ilvl="3">
      <w:start w:val="1"/>
      <w:numFmt w:val="decimal"/>
      <w:lvlText w:val="%4"/>
      <w:lvlJc w:val="left"/>
      <w:pPr>
        <w:ind w:left="2268" w:hanging="567"/>
      </w:pPr>
      <w:rPr>
        <w:rFonts w:hint="eastAsia"/>
        <w:b/>
      </w:rPr>
    </w:lvl>
    <w:lvl w:ilvl="4">
      <w:start w:val="1"/>
      <w:numFmt w:val="lowerLetter"/>
      <w:lvlText w:val="%5"/>
      <w:lvlJc w:val="left"/>
      <w:pPr>
        <w:ind w:left="2835" w:hanging="567"/>
      </w:pPr>
      <w:rPr>
        <w:rFonts w:hint="eastAsia"/>
        <w:b/>
      </w:rPr>
    </w:lvl>
    <w:lvl w:ilvl="5">
      <w:start w:val="1"/>
      <w:numFmt w:val="lowerRoman"/>
      <w:lvlText w:val="%6"/>
      <w:lvlJc w:val="left"/>
      <w:pPr>
        <w:ind w:left="3402" w:hanging="567"/>
      </w:pPr>
      <w:rPr>
        <w:rFonts w:hint="eastAsia"/>
        <w:b/>
      </w:rPr>
    </w:lvl>
    <w:lvl w:ilvl="6">
      <w:start w:val="1"/>
      <w:numFmt w:val="decimal"/>
      <w:lvlText w:val="%7)"/>
      <w:lvlJc w:val="left"/>
      <w:pPr>
        <w:ind w:left="3969" w:hanging="567"/>
      </w:pPr>
      <w:rPr>
        <w:rFonts w:hint="eastAsia"/>
        <w:b/>
      </w:rPr>
    </w:lvl>
    <w:lvl w:ilvl="7">
      <w:start w:val="1"/>
      <w:numFmt w:val="lowerLetter"/>
      <w:lvlText w:val="%8)"/>
      <w:lvlJc w:val="left"/>
      <w:pPr>
        <w:ind w:left="4536" w:hanging="567"/>
      </w:pPr>
      <w:rPr>
        <w:rFonts w:hint="eastAsia"/>
        <w:b/>
      </w:rPr>
    </w:lvl>
    <w:lvl w:ilvl="8">
      <w:start w:val="1"/>
      <w:numFmt w:val="lowerRoman"/>
      <w:lvlText w:val="%9)"/>
      <w:lvlJc w:val="left"/>
      <w:pPr>
        <w:ind w:left="5103" w:hanging="567"/>
      </w:pPr>
      <w:rPr>
        <w:rFonts w:hint="eastAsia"/>
        <w:b/>
      </w:rPr>
    </w:lvl>
  </w:abstractNum>
  <w:abstractNum w:abstractNumId="9" w15:restartNumberingAfterBreak="0">
    <w:nsid w:val="42673C0B"/>
    <w:multiLevelType w:val="multilevel"/>
    <w:tmpl w:val="3AEE3710"/>
    <w:lvl w:ilvl="0">
      <w:start w:val="1"/>
      <w:numFmt w:val="decimal"/>
      <w:lvlText w:val="%1"/>
      <w:lvlJc w:val="left"/>
      <w:pPr>
        <w:ind w:left="567" w:hanging="567"/>
      </w:pPr>
      <w:rPr>
        <w:rFonts w:hint="eastAsia"/>
        <w:b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eastAsia"/>
        <w:b/>
      </w:rPr>
    </w:lvl>
    <w:lvl w:ilvl="2">
      <w:start w:val="1"/>
      <w:numFmt w:val="lowerRoman"/>
      <w:lvlText w:val="(%3)"/>
      <w:lvlJc w:val="left"/>
      <w:pPr>
        <w:ind w:left="1701" w:hanging="567"/>
      </w:pPr>
      <w:rPr>
        <w:rFonts w:hint="eastAsia"/>
        <w:b/>
      </w:rPr>
    </w:lvl>
    <w:lvl w:ilvl="3">
      <w:start w:val="1"/>
      <w:numFmt w:val="decimal"/>
      <w:lvlText w:val="%4"/>
      <w:lvlJc w:val="left"/>
      <w:pPr>
        <w:ind w:left="2268" w:hanging="567"/>
      </w:pPr>
      <w:rPr>
        <w:rFonts w:hint="eastAsia"/>
        <w:b/>
      </w:rPr>
    </w:lvl>
    <w:lvl w:ilvl="4">
      <w:start w:val="1"/>
      <w:numFmt w:val="lowerLetter"/>
      <w:lvlText w:val="%5"/>
      <w:lvlJc w:val="left"/>
      <w:pPr>
        <w:ind w:left="2835" w:hanging="567"/>
      </w:pPr>
      <w:rPr>
        <w:rFonts w:hint="eastAsia"/>
        <w:b/>
      </w:rPr>
    </w:lvl>
    <w:lvl w:ilvl="5">
      <w:start w:val="1"/>
      <w:numFmt w:val="lowerRoman"/>
      <w:lvlText w:val="%6"/>
      <w:lvlJc w:val="left"/>
      <w:pPr>
        <w:ind w:left="3402" w:hanging="567"/>
      </w:pPr>
      <w:rPr>
        <w:rFonts w:hint="eastAsia"/>
        <w:b/>
      </w:rPr>
    </w:lvl>
    <w:lvl w:ilvl="6">
      <w:start w:val="1"/>
      <w:numFmt w:val="decimal"/>
      <w:lvlText w:val="%7)"/>
      <w:lvlJc w:val="left"/>
      <w:pPr>
        <w:ind w:left="3969" w:hanging="567"/>
      </w:pPr>
      <w:rPr>
        <w:rFonts w:hint="eastAsia"/>
        <w:b/>
      </w:rPr>
    </w:lvl>
    <w:lvl w:ilvl="7">
      <w:start w:val="1"/>
      <w:numFmt w:val="lowerLetter"/>
      <w:lvlText w:val="%8)"/>
      <w:lvlJc w:val="left"/>
      <w:pPr>
        <w:ind w:left="4536" w:hanging="567"/>
      </w:pPr>
      <w:rPr>
        <w:rFonts w:hint="eastAsia"/>
        <w:b/>
      </w:rPr>
    </w:lvl>
    <w:lvl w:ilvl="8">
      <w:start w:val="1"/>
      <w:numFmt w:val="lowerRoman"/>
      <w:lvlText w:val="%9)"/>
      <w:lvlJc w:val="left"/>
      <w:pPr>
        <w:ind w:left="5103" w:hanging="567"/>
      </w:pPr>
      <w:rPr>
        <w:rFonts w:hint="eastAsia"/>
        <w:b/>
      </w:rPr>
    </w:lvl>
  </w:abstractNum>
  <w:abstractNum w:abstractNumId="10" w15:restartNumberingAfterBreak="0">
    <w:nsid w:val="4A974DAF"/>
    <w:multiLevelType w:val="multilevel"/>
    <w:tmpl w:val="3AEE3710"/>
    <w:numStyleLink w:val="Style1"/>
  </w:abstractNum>
  <w:abstractNum w:abstractNumId="11" w15:restartNumberingAfterBreak="0">
    <w:nsid w:val="4C2F6DC7"/>
    <w:multiLevelType w:val="multilevel"/>
    <w:tmpl w:val="3AEE3710"/>
    <w:numStyleLink w:val="Style1"/>
  </w:abstractNum>
  <w:abstractNum w:abstractNumId="12" w15:restartNumberingAfterBreak="0">
    <w:nsid w:val="4C3972D1"/>
    <w:multiLevelType w:val="multilevel"/>
    <w:tmpl w:val="3AEE3710"/>
    <w:name w:val="cie32"/>
    <w:lvl w:ilvl="0">
      <w:start w:val="1"/>
      <w:numFmt w:val="decimal"/>
      <w:lvlText w:val="%1"/>
      <w:lvlJc w:val="left"/>
      <w:pPr>
        <w:ind w:left="567" w:hanging="567"/>
      </w:pPr>
      <w:rPr>
        <w:rFonts w:hint="eastAsia"/>
        <w:b/>
        <w:i w:val="0"/>
        <w:iCs w:val="0"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eastAsia"/>
        <w:b/>
      </w:rPr>
    </w:lvl>
    <w:lvl w:ilvl="2">
      <w:start w:val="1"/>
      <w:numFmt w:val="lowerRoman"/>
      <w:lvlText w:val="(%3)"/>
      <w:lvlJc w:val="left"/>
      <w:pPr>
        <w:ind w:left="1702" w:hanging="567"/>
      </w:pPr>
      <w:rPr>
        <w:rFonts w:hint="eastAsia"/>
        <w:b/>
      </w:rPr>
    </w:lvl>
    <w:lvl w:ilvl="3">
      <w:start w:val="1"/>
      <w:numFmt w:val="decimal"/>
      <w:lvlText w:val="%4"/>
      <w:lvlJc w:val="left"/>
      <w:pPr>
        <w:ind w:left="2268" w:hanging="567"/>
      </w:pPr>
      <w:rPr>
        <w:rFonts w:hint="eastAsia"/>
        <w:b/>
      </w:rPr>
    </w:lvl>
    <w:lvl w:ilvl="4">
      <w:start w:val="1"/>
      <w:numFmt w:val="lowerLetter"/>
      <w:lvlText w:val="%5"/>
      <w:lvlJc w:val="left"/>
      <w:pPr>
        <w:ind w:left="2835" w:hanging="567"/>
      </w:pPr>
      <w:rPr>
        <w:rFonts w:hint="eastAsia"/>
        <w:b/>
      </w:rPr>
    </w:lvl>
    <w:lvl w:ilvl="5">
      <w:start w:val="1"/>
      <w:numFmt w:val="lowerRoman"/>
      <w:lvlText w:val="%6"/>
      <w:lvlJc w:val="left"/>
      <w:pPr>
        <w:ind w:left="3402" w:hanging="567"/>
      </w:pPr>
      <w:rPr>
        <w:rFonts w:hint="eastAsia"/>
        <w:b/>
      </w:rPr>
    </w:lvl>
    <w:lvl w:ilvl="6">
      <w:start w:val="1"/>
      <w:numFmt w:val="decimal"/>
      <w:lvlText w:val="%7)"/>
      <w:lvlJc w:val="left"/>
      <w:pPr>
        <w:ind w:left="3969" w:hanging="567"/>
      </w:pPr>
      <w:rPr>
        <w:rFonts w:hint="eastAsia"/>
        <w:b/>
      </w:rPr>
    </w:lvl>
    <w:lvl w:ilvl="7">
      <w:start w:val="1"/>
      <w:numFmt w:val="lowerLetter"/>
      <w:lvlText w:val="%8)"/>
      <w:lvlJc w:val="left"/>
      <w:pPr>
        <w:ind w:left="4536" w:hanging="567"/>
      </w:pPr>
      <w:rPr>
        <w:rFonts w:hint="eastAsia"/>
        <w:b/>
      </w:rPr>
    </w:lvl>
    <w:lvl w:ilvl="8">
      <w:start w:val="1"/>
      <w:numFmt w:val="lowerRoman"/>
      <w:lvlText w:val="%9)"/>
      <w:lvlJc w:val="left"/>
      <w:pPr>
        <w:ind w:left="5103" w:hanging="567"/>
      </w:pPr>
      <w:rPr>
        <w:rFonts w:hint="eastAsia"/>
        <w:b/>
      </w:rPr>
    </w:lvl>
  </w:abstractNum>
  <w:abstractNum w:abstractNumId="13" w15:restartNumberingAfterBreak="0">
    <w:nsid w:val="51C947FE"/>
    <w:multiLevelType w:val="hybridMultilevel"/>
    <w:tmpl w:val="36EEAEC2"/>
    <w:lvl w:ilvl="0" w:tplc="0409000F">
      <w:start w:val="1"/>
      <w:numFmt w:val="decimal"/>
      <w:lvlText w:val="%1."/>
      <w:lvlJc w:val="left"/>
      <w:pPr>
        <w:ind w:left="1007" w:hanging="440"/>
      </w:p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4" w15:restartNumberingAfterBreak="0">
    <w:nsid w:val="52DE68B2"/>
    <w:multiLevelType w:val="hybridMultilevel"/>
    <w:tmpl w:val="979CB76A"/>
    <w:lvl w:ilvl="0" w:tplc="0409000F">
      <w:start w:val="1"/>
      <w:numFmt w:val="decimal"/>
      <w:lvlText w:val="%1."/>
      <w:lvlJc w:val="left"/>
      <w:pPr>
        <w:ind w:left="1007" w:hanging="440"/>
      </w:p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5" w15:restartNumberingAfterBreak="0">
    <w:nsid w:val="5AE558C9"/>
    <w:multiLevelType w:val="multilevel"/>
    <w:tmpl w:val="3AEE3710"/>
    <w:name w:val="cie322"/>
    <w:lvl w:ilvl="0">
      <w:start w:val="1"/>
      <w:numFmt w:val="decimal"/>
      <w:lvlText w:val="%1"/>
      <w:lvlJc w:val="left"/>
      <w:pPr>
        <w:ind w:left="567" w:hanging="567"/>
      </w:pPr>
      <w:rPr>
        <w:rFonts w:hint="eastAsia"/>
        <w:b/>
        <w:i w:val="0"/>
        <w:iCs w:val="0"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eastAsia"/>
        <w:b/>
      </w:rPr>
    </w:lvl>
    <w:lvl w:ilvl="2">
      <w:start w:val="1"/>
      <w:numFmt w:val="lowerRoman"/>
      <w:lvlText w:val="(%3)"/>
      <w:lvlJc w:val="left"/>
      <w:pPr>
        <w:ind w:left="1702" w:hanging="567"/>
      </w:pPr>
      <w:rPr>
        <w:rFonts w:hint="eastAsia"/>
        <w:b/>
      </w:rPr>
    </w:lvl>
    <w:lvl w:ilvl="3">
      <w:start w:val="1"/>
      <w:numFmt w:val="decimal"/>
      <w:lvlText w:val="%4"/>
      <w:lvlJc w:val="left"/>
      <w:pPr>
        <w:ind w:left="2268" w:hanging="567"/>
      </w:pPr>
      <w:rPr>
        <w:rFonts w:hint="eastAsia"/>
        <w:b/>
      </w:rPr>
    </w:lvl>
    <w:lvl w:ilvl="4">
      <w:start w:val="1"/>
      <w:numFmt w:val="lowerLetter"/>
      <w:lvlText w:val="%5"/>
      <w:lvlJc w:val="left"/>
      <w:pPr>
        <w:ind w:left="2835" w:hanging="567"/>
      </w:pPr>
      <w:rPr>
        <w:rFonts w:hint="eastAsia"/>
        <w:b/>
      </w:rPr>
    </w:lvl>
    <w:lvl w:ilvl="5">
      <w:start w:val="1"/>
      <w:numFmt w:val="lowerRoman"/>
      <w:lvlText w:val="%6"/>
      <w:lvlJc w:val="left"/>
      <w:pPr>
        <w:ind w:left="3402" w:hanging="567"/>
      </w:pPr>
      <w:rPr>
        <w:rFonts w:hint="eastAsia"/>
        <w:b/>
      </w:rPr>
    </w:lvl>
    <w:lvl w:ilvl="6">
      <w:start w:val="1"/>
      <w:numFmt w:val="decimal"/>
      <w:lvlText w:val="%7)"/>
      <w:lvlJc w:val="left"/>
      <w:pPr>
        <w:ind w:left="3969" w:hanging="567"/>
      </w:pPr>
      <w:rPr>
        <w:rFonts w:hint="eastAsia"/>
        <w:b/>
      </w:rPr>
    </w:lvl>
    <w:lvl w:ilvl="7">
      <w:start w:val="1"/>
      <w:numFmt w:val="lowerLetter"/>
      <w:lvlText w:val="%8)"/>
      <w:lvlJc w:val="left"/>
      <w:pPr>
        <w:ind w:left="4536" w:hanging="567"/>
      </w:pPr>
      <w:rPr>
        <w:rFonts w:hint="eastAsia"/>
        <w:b/>
      </w:rPr>
    </w:lvl>
    <w:lvl w:ilvl="8">
      <w:start w:val="1"/>
      <w:numFmt w:val="lowerRoman"/>
      <w:lvlText w:val="%9)"/>
      <w:lvlJc w:val="left"/>
      <w:pPr>
        <w:ind w:left="5103" w:hanging="567"/>
      </w:pPr>
      <w:rPr>
        <w:rFonts w:hint="eastAsia"/>
        <w:b/>
      </w:rPr>
    </w:lvl>
  </w:abstractNum>
  <w:abstractNum w:abstractNumId="16" w15:restartNumberingAfterBreak="0">
    <w:nsid w:val="5DD04287"/>
    <w:multiLevelType w:val="multilevel"/>
    <w:tmpl w:val="2D742E8A"/>
    <w:name w:val="cie"/>
    <w:lvl w:ilvl="0">
      <w:start w:val="1"/>
      <w:numFmt w:val="decimal"/>
      <w:lvlText w:val="%1."/>
      <w:lvlJc w:val="left"/>
      <w:pPr>
        <w:ind w:left="567" w:hanging="567"/>
      </w:pPr>
      <w:rPr>
        <w:rFonts w:hint="eastAsia"/>
      </w:rPr>
    </w:lvl>
    <w:lvl w:ilvl="1">
      <w:start w:val="1"/>
      <w:numFmt w:val="lowerLetter"/>
      <w:lvlText w:val="(%2)"/>
      <w:lvlJc w:val="left"/>
      <w:pPr>
        <w:ind w:left="1134" w:hanging="567"/>
      </w:pPr>
      <w:rPr>
        <w:rFonts w:hint="eastAsia"/>
      </w:rPr>
    </w:lvl>
    <w:lvl w:ilvl="2">
      <w:start w:val="1"/>
      <w:numFmt w:val="lowerRoman"/>
      <w:lvlText w:val="(%3)"/>
      <w:lvlJc w:val="left"/>
      <w:pPr>
        <w:ind w:left="1701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268" w:hanging="567"/>
      </w:pPr>
      <w:rPr>
        <w:rFonts w:hint="eastAsia"/>
      </w:rPr>
    </w:lvl>
    <w:lvl w:ilvl="4">
      <w:start w:val="1"/>
      <w:numFmt w:val="lowerLetter"/>
      <w:lvlText w:val="%5"/>
      <w:lvlJc w:val="left"/>
      <w:pPr>
        <w:ind w:left="2835" w:hanging="567"/>
      </w:pPr>
      <w:rPr>
        <w:rFonts w:hint="eastAsia"/>
      </w:rPr>
    </w:lvl>
    <w:lvl w:ilvl="5">
      <w:start w:val="1"/>
      <w:numFmt w:val="lowerRoman"/>
      <w:lvlText w:val="%6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7)"/>
      <w:lvlJc w:val="left"/>
      <w:pPr>
        <w:ind w:left="3969" w:hanging="567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536" w:hanging="567"/>
      </w:pPr>
      <w:rPr>
        <w:rFonts w:hint="eastAsia"/>
      </w:rPr>
    </w:lvl>
    <w:lvl w:ilvl="8">
      <w:start w:val="1"/>
      <w:numFmt w:val="lowerRoman"/>
      <w:lvlText w:val="%9)"/>
      <w:lvlJc w:val="left"/>
      <w:pPr>
        <w:ind w:left="5103" w:hanging="567"/>
      </w:pPr>
      <w:rPr>
        <w:rFonts w:hint="eastAsia"/>
      </w:rPr>
    </w:lvl>
  </w:abstractNum>
  <w:abstractNum w:abstractNumId="17" w15:restartNumberingAfterBreak="0">
    <w:nsid w:val="5E7862BB"/>
    <w:multiLevelType w:val="hybridMultilevel"/>
    <w:tmpl w:val="6122B372"/>
    <w:name w:val="cie22"/>
    <w:lvl w:ilvl="0" w:tplc="1AC67CFE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09ABE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sz w:val="20"/>
        <w:szCs w:val="18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4B40D2"/>
    <w:multiLevelType w:val="hybridMultilevel"/>
    <w:tmpl w:val="06B8F9D2"/>
    <w:name w:val="cie222"/>
    <w:lvl w:ilvl="0" w:tplc="2068852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A4562C"/>
    <w:multiLevelType w:val="multilevel"/>
    <w:tmpl w:val="3AEE3710"/>
    <w:numStyleLink w:val="Style1"/>
  </w:abstractNum>
  <w:abstractNum w:abstractNumId="20" w15:restartNumberingAfterBreak="0">
    <w:nsid w:val="6C1109D5"/>
    <w:multiLevelType w:val="multilevel"/>
    <w:tmpl w:val="3AEE3710"/>
    <w:numStyleLink w:val="Style1"/>
  </w:abstractNum>
  <w:abstractNum w:abstractNumId="21" w15:restartNumberingAfterBreak="0">
    <w:nsid w:val="776B1D8E"/>
    <w:multiLevelType w:val="hybridMultilevel"/>
    <w:tmpl w:val="34E23D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50143657">
    <w:abstractNumId w:val="16"/>
  </w:num>
  <w:num w:numId="2" w16cid:durableId="623661718">
    <w:abstractNumId w:val="2"/>
  </w:num>
  <w:num w:numId="3" w16cid:durableId="2109421572">
    <w:abstractNumId w:val="17"/>
  </w:num>
  <w:num w:numId="4" w16cid:durableId="478881583">
    <w:abstractNumId w:val="18"/>
  </w:num>
  <w:num w:numId="5" w16cid:durableId="173767364">
    <w:abstractNumId w:val="8"/>
  </w:num>
  <w:num w:numId="6" w16cid:durableId="2063942775">
    <w:abstractNumId w:val="6"/>
  </w:num>
  <w:num w:numId="7" w16cid:durableId="1688633207">
    <w:abstractNumId w:val="5"/>
  </w:num>
  <w:num w:numId="8" w16cid:durableId="1419213160">
    <w:abstractNumId w:val="10"/>
  </w:num>
  <w:num w:numId="9" w16cid:durableId="1300107039">
    <w:abstractNumId w:val="7"/>
  </w:num>
  <w:num w:numId="10" w16cid:durableId="822895545">
    <w:abstractNumId w:val="20"/>
  </w:num>
  <w:num w:numId="11" w16cid:durableId="192689789">
    <w:abstractNumId w:val="5"/>
  </w:num>
  <w:num w:numId="12" w16cid:durableId="6230049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69806110">
    <w:abstractNumId w:val="19"/>
  </w:num>
  <w:num w:numId="14" w16cid:durableId="958101750">
    <w:abstractNumId w:val="9"/>
  </w:num>
  <w:num w:numId="15" w16cid:durableId="1208762765">
    <w:abstractNumId w:val="0"/>
  </w:num>
  <w:num w:numId="16" w16cid:durableId="13292915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109098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8474964">
    <w:abstractNumId w:val="5"/>
  </w:num>
  <w:num w:numId="19" w16cid:durableId="235019971">
    <w:abstractNumId w:val="13"/>
  </w:num>
  <w:num w:numId="20" w16cid:durableId="2043944206">
    <w:abstractNumId w:val="14"/>
  </w:num>
  <w:num w:numId="21" w16cid:durableId="1560439130">
    <w:abstractNumId w:val="21"/>
  </w:num>
  <w:num w:numId="22" w16cid:durableId="1012343137">
    <w:abstractNumId w:val="11"/>
  </w:num>
  <w:num w:numId="23" w16cid:durableId="18102422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195818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357637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40066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826531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681722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293545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654011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attachedTemplate r:id="rId1"/>
  <w:defaultTabStop w:val="56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94"/>
    <w:rsid w:val="000003F8"/>
    <w:rsid w:val="0000069A"/>
    <w:rsid w:val="000011EB"/>
    <w:rsid w:val="000015B5"/>
    <w:rsid w:val="00002D49"/>
    <w:rsid w:val="00003E72"/>
    <w:rsid w:val="000043E5"/>
    <w:rsid w:val="00007C3D"/>
    <w:rsid w:val="00007EEB"/>
    <w:rsid w:val="0001058C"/>
    <w:rsid w:val="00010A90"/>
    <w:rsid w:val="0001181C"/>
    <w:rsid w:val="00013310"/>
    <w:rsid w:val="00015D6A"/>
    <w:rsid w:val="00016D48"/>
    <w:rsid w:val="00017385"/>
    <w:rsid w:val="00017AC4"/>
    <w:rsid w:val="000204EE"/>
    <w:rsid w:val="00020788"/>
    <w:rsid w:val="00020856"/>
    <w:rsid w:val="000221F6"/>
    <w:rsid w:val="000226F7"/>
    <w:rsid w:val="00022803"/>
    <w:rsid w:val="00024AA0"/>
    <w:rsid w:val="00024B56"/>
    <w:rsid w:val="0002525A"/>
    <w:rsid w:val="0002644F"/>
    <w:rsid w:val="0002729A"/>
    <w:rsid w:val="00032769"/>
    <w:rsid w:val="00032FF1"/>
    <w:rsid w:val="00033BFA"/>
    <w:rsid w:val="00033CF1"/>
    <w:rsid w:val="00035685"/>
    <w:rsid w:val="000371B0"/>
    <w:rsid w:val="00040036"/>
    <w:rsid w:val="000433D2"/>
    <w:rsid w:val="0004427B"/>
    <w:rsid w:val="0004482D"/>
    <w:rsid w:val="000456D7"/>
    <w:rsid w:val="00045B5B"/>
    <w:rsid w:val="00045E2D"/>
    <w:rsid w:val="00046AE1"/>
    <w:rsid w:val="000477D0"/>
    <w:rsid w:val="00047930"/>
    <w:rsid w:val="00051E95"/>
    <w:rsid w:val="000536CE"/>
    <w:rsid w:val="000541DF"/>
    <w:rsid w:val="00055A35"/>
    <w:rsid w:val="0005739D"/>
    <w:rsid w:val="00057AED"/>
    <w:rsid w:val="00061577"/>
    <w:rsid w:val="0006212E"/>
    <w:rsid w:val="00062320"/>
    <w:rsid w:val="000641BD"/>
    <w:rsid w:val="00064270"/>
    <w:rsid w:val="00064A40"/>
    <w:rsid w:val="00064B00"/>
    <w:rsid w:val="00064BC0"/>
    <w:rsid w:val="00065277"/>
    <w:rsid w:val="00066334"/>
    <w:rsid w:val="00067ECA"/>
    <w:rsid w:val="00071BD4"/>
    <w:rsid w:val="00072641"/>
    <w:rsid w:val="00074149"/>
    <w:rsid w:val="000763BD"/>
    <w:rsid w:val="00076E2E"/>
    <w:rsid w:val="000774EB"/>
    <w:rsid w:val="0007750B"/>
    <w:rsid w:val="00081603"/>
    <w:rsid w:val="000823BE"/>
    <w:rsid w:val="00082880"/>
    <w:rsid w:val="00084F73"/>
    <w:rsid w:val="00085143"/>
    <w:rsid w:val="000863AA"/>
    <w:rsid w:val="00090721"/>
    <w:rsid w:val="00092D40"/>
    <w:rsid w:val="00093F51"/>
    <w:rsid w:val="0009431A"/>
    <w:rsid w:val="000946EF"/>
    <w:rsid w:val="000949DE"/>
    <w:rsid w:val="0009563E"/>
    <w:rsid w:val="000974CE"/>
    <w:rsid w:val="000A0FEF"/>
    <w:rsid w:val="000A2115"/>
    <w:rsid w:val="000A335F"/>
    <w:rsid w:val="000A34DE"/>
    <w:rsid w:val="000A3FA8"/>
    <w:rsid w:val="000A4CC3"/>
    <w:rsid w:val="000A63A8"/>
    <w:rsid w:val="000A65E7"/>
    <w:rsid w:val="000A7782"/>
    <w:rsid w:val="000B03AD"/>
    <w:rsid w:val="000B0B09"/>
    <w:rsid w:val="000B1873"/>
    <w:rsid w:val="000B23CE"/>
    <w:rsid w:val="000B41D6"/>
    <w:rsid w:val="000B6F29"/>
    <w:rsid w:val="000C1F00"/>
    <w:rsid w:val="000C2115"/>
    <w:rsid w:val="000C321D"/>
    <w:rsid w:val="000C32EB"/>
    <w:rsid w:val="000C34E3"/>
    <w:rsid w:val="000C5837"/>
    <w:rsid w:val="000C60DB"/>
    <w:rsid w:val="000C6EF4"/>
    <w:rsid w:val="000D446E"/>
    <w:rsid w:val="000D5FBB"/>
    <w:rsid w:val="000E44F9"/>
    <w:rsid w:val="000E7CDA"/>
    <w:rsid w:val="000F21A2"/>
    <w:rsid w:val="000F4D6B"/>
    <w:rsid w:val="000F6712"/>
    <w:rsid w:val="000F716B"/>
    <w:rsid w:val="00104708"/>
    <w:rsid w:val="00104788"/>
    <w:rsid w:val="00105155"/>
    <w:rsid w:val="001061DD"/>
    <w:rsid w:val="001074AD"/>
    <w:rsid w:val="0010763F"/>
    <w:rsid w:val="00107761"/>
    <w:rsid w:val="00107B31"/>
    <w:rsid w:val="00110869"/>
    <w:rsid w:val="00110B89"/>
    <w:rsid w:val="00111309"/>
    <w:rsid w:val="0011412A"/>
    <w:rsid w:val="001145E2"/>
    <w:rsid w:val="001147EF"/>
    <w:rsid w:val="0011631C"/>
    <w:rsid w:val="0011719C"/>
    <w:rsid w:val="00122217"/>
    <w:rsid w:val="00123765"/>
    <w:rsid w:val="00124071"/>
    <w:rsid w:val="00124708"/>
    <w:rsid w:val="00124AE0"/>
    <w:rsid w:val="0012654D"/>
    <w:rsid w:val="001267A5"/>
    <w:rsid w:val="001271DB"/>
    <w:rsid w:val="00127B09"/>
    <w:rsid w:val="00130F48"/>
    <w:rsid w:val="0013436A"/>
    <w:rsid w:val="00134947"/>
    <w:rsid w:val="00134FA9"/>
    <w:rsid w:val="00135283"/>
    <w:rsid w:val="00136391"/>
    <w:rsid w:val="00136940"/>
    <w:rsid w:val="00137BFF"/>
    <w:rsid w:val="001432C9"/>
    <w:rsid w:val="0014408B"/>
    <w:rsid w:val="001458DA"/>
    <w:rsid w:val="001459D1"/>
    <w:rsid w:val="00145F6E"/>
    <w:rsid w:val="001462C5"/>
    <w:rsid w:val="001512FF"/>
    <w:rsid w:val="00151833"/>
    <w:rsid w:val="00153448"/>
    <w:rsid w:val="00153D3A"/>
    <w:rsid w:val="001568E0"/>
    <w:rsid w:val="001576D0"/>
    <w:rsid w:val="00160620"/>
    <w:rsid w:val="00161BE4"/>
    <w:rsid w:val="00162461"/>
    <w:rsid w:val="001629FB"/>
    <w:rsid w:val="00163B12"/>
    <w:rsid w:val="001645FF"/>
    <w:rsid w:val="00166733"/>
    <w:rsid w:val="00172A41"/>
    <w:rsid w:val="00174B85"/>
    <w:rsid w:val="001756F1"/>
    <w:rsid w:val="00175C30"/>
    <w:rsid w:val="00176FAF"/>
    <w:rsid w:val="00180CE7"/>
    <w:rsid w:val="00181524"/>
    <w:rsid w:val="00182ECA"/>
    <w:rsid w:val="00183509"/>
    <w:rsid w:val="00183970"/>
    <w:rsid w:val="0018491A"/>
    <w:rsid w:val="00185595"/>
    <w:rsid w:val="00187535"/>
    <w:rsid w:val="00187D5A"/>
    <w:rsid w:val="00187F39"/>
    <w:rsid w:val="00191CE5"/>
    <w:rsid w:val="001923E4"/>
    <w:rsid w:val="00192AE8"/>
    <w:rsid w:val="00193D29"/>
    <w:rsid w:val="001945A1"/>
    <w:rsid w:val="0019506B"/>
    <w:rsid w:val="00196FB3"/>
    <w:rsid w:val="001971FF"/>
    <w:rsid w:val="00197F79"/>
    <w:rsid w:val="001A0DC2"/>
    <w:rsid w:val="001A21C1"/>
    <w:rsid w:val="001A39EC"/>
    <w:rsid w:val="001A3E14"/>
    <w:rsid w:val="001A502C"/>
    <w:rsid w:val="001A59F4"/>
    <w:rsid w:val="001A6602"/>
    <w:rsid w:val="001A7AA6"/>
    <w:rsid w:val="001A7FD2"/>
    <w:rsid w:val="001B16A8"/>
    <w:rsid w:val="001B2402"/>
    <w:rsid w:val="001B40DF"/>
    <w:rsid w:val="001B4104"/>
    <w:rsid w:val="001B4287"/>
    <w:rsid w:val="001B5344"/>
    <w:rsid w:val="001B539D"/>
    <w:rsid w:val="001B5809"/>
    <w:rsid w:val="001C230C"/>
    <w:rsid w:val="001C3A00"/>
    <w:rsid w:val="001C56C9"/>
    <w:rsid w:val="001C7C69"/>
    <w:rsid w:val="001D0B5A"/>
    <w:rsid w:val="001D24AE"/>
    <w:rsid w:val="001D3303"/>
    <w:rsid w:val="001D6465"/>
    <w:rsid w:val="001D6CF6"/>
    <w:rsid w:val="001D7E82"/>
    <w:rsid w:val="001E0C88"/>
    <w:rsid w:val="001E124F"/>
    <w:rsid w:val="001E18B0"/>
    <w:rsid w:val="001E1EB4"/>
    <w:rsid w:val="001E21D1"/>
    <w:rsid w:val="001E2EBF"/>
    <w:rsid w:val="001E407D"/>
    <w:rsid w:val="001E4303"/>
    <w:rsid w:val="001E47D6"/>
    <w:rsid w:val="001E6DA9"/>
    <w:rsid w:val="001E6E00"/>
    <w:rsid w:val="001F16AC"/>
    <w:rsid w:val="001F2CC2"/>
    <w:rsid w:val="001F36DB"/>
    <w:rsid w:val="001F3C2B"/>
    <w:rsid w:val="001F3E1A"/>
    <w:rsid w:val="001F403A"/>
    <w:rsid w:val="001F5231"/>
    <w:rsid w:val="001F5259"/>
    <w:rsid w:val="001F5DD4"/>
    <w:rsid w:val="001F6714"/>
    <w:rsid w:val="00201DDF"/>
    <w:rsid w:val="00201FD5"/>
    <w:rsid w:val="002028E0"/>
    <w:rsid w:val="00202D4F"/>
    <w:rsid w:val="00203DE7"/>
    <w:rsid w:val="00204056"/>
    <w:rsid w:val="002052F0"/>
    <w:rsid w:val="00206807"/>
    <w:rsid w:val="00206A21"/>
    <w:rsid w:val="002105DF"/>
    <w:rsid w:val="00210E75"/>
    <w:rsid w:val="002113BB"/>
    <w:rsid w:val="00212BA9"/>
    <w:rsid w:val="00212C2C"/>
    <w:rsid w:val="0021363D"/>
    <w:rsid w:val="00215B9A"/>
    <w:rsid w:val="00216532"/>
    <w:rsid w:val="002168AE"/>
    <w:rsid w:val="00216EFD"/>
    <w:rsid w:val="00220021"/>
    <w:rsid w:val="002208C8"/>
    <w:rsid w:val="00222DA8"/>
    <w:rsid w:val="00223A93"/>
    <w:rsid w:val="00224433"/>
    <w:rsid w:val="0023147E"/>
    <w:rsid w:val="00231E5E"/>
    <w:rsid w:val="00235048"/>
    <w:rsid w:val="002356C3"/>
    <w:rsid w:val="00235C28"/>
    <w:rsid w:val="00236573"/>
    <w:rsid w:val="00237447"/>
    <w:rsid w:val="00237AA0"/>
    <w:rsid w:val="00240942"/>
    <w:rsid w:val="00240D2E"/>
    <w:rsid w:val="00241251"/>
    <w:rsid w:val="002445D7"/>
    <w:rsid w:val="002448A2"/>
    <w:rsid w:val="00251920"/>
    <w:rsid w:val="002519D3"/>
    <w:rsid w:val="00252156"/>
    <w:rsid w:val="00252D9D"/>
    <w:rsid w:val="00253AAA"/>
    <w:rsid w:val="002546A4"/>
    <w:rsid w:val="0025476A"/>
    <w:rsid w:val="00255832"/>
    <w:rsid w:val="002569EA"/>
    <w:rsid w:val="00263E4F"/>
    <w:rsid w:val="00265256"/>
    <w:rsid w:val="00272184"/>
    <w:rsid w:val="0027255F"/>
    <w:rsid w:val="00275F2C"/>
    <w:rsid w:val="00276B96"/>
    <w:rsid w:val="00280219"/>
    <w:rsid w:val="00284485"/>
    <w:rsid w:val="00284507"/>
    <w:rsid w:val="00284DA5"/>
    <w:rsid w:val="00286144"/>
    <w:rsid w:val="00293A53"/>
    <w:rsid w:val="002962CC"/>
    <w:rsid w:val="002A1432"/>
    <w:rsid w:val="002A15EB"/>
    <w:rsid w:val="002A1744"/>
    <w:rsid w:val="002A2D1A"/>
    <w:rsid w:val="002A32E8"/>
    <w:rsid w:val="002A34DB"/>
    <w:rsid w:val="002A358B"/>
    <w:rsid w:val="002A44EA"/>
    <w:rsid w:val="002A49BC"/>
    <w:rsid w:val="002A4A37"/>
    <w:rsid w:val="002A4BB3"/>
    <w:rsid w:val="002A4D51"/>
    <w:rsid w:val="002A51A7"/>
    <w:rsid w:val="002A5683"/>
    <w:rsid w:val="002A584E"/>
    <w:rsid w:val="002A71F5"/>
    <w:rsid w:val="002B1701"/>
    <w:rsid w:val="002B17DD"/>
    <w:rsid w:val="002B4738"/>
    <w:rsid w:val="002B4A5E"/>
    <w:rsid w:val="002B5367"/>
    <w:rsid w:val="002B553C"/>
    <w:rsid w:val="002C0B08"/>
    <w:rsid w:val="002C0E6A"/>
    <w:rsid w:val="002C1251"/>
    <w:rsid w:val="002C17DC"/>
    <w:rsid w:val="002C20B1"/>
    <w:rsid w:val="002C2269"/>
    <w:rsid w:val="002C3CB4"/>
    <w:rsid w:val="002D0037"/>
    <w:rsid w:val="002D032E"/>
    <w:rsid w:val="002D0EAC"/>
    <w:rsid w:val="002D2BB6"/>
    <w:rsid w:val="002D2E18"/>
    <w:rsid w:val="002D3686"/>
    <w:rsid w:val="002D5853"/>
    <w:rsid w:val="002D6905"/>
    <w:rsid w:val="002D7216"/>
    <w:rsid w:val="002E0E79"/>
    <w:rsid w:val="002E233F"/>
    <w:rsid w:val="002E42F0"/>
    <w:rsid w:val="002E5A04"/>
    <w:rsid w:val="002E61AB"/>
    <w:rsid w:val="002E6999"/>
    <w:rsid w:val="002F1657"/>
    <w:rsid w:val="002F4572"/>
    <w:rsid w:val="002F657E"/>
    <w:rsid w:val="00300CAF"/>
    <w:rsid w:val="003032E4"/>
    <w:rsid w:val="00303B1C"/>
    <w:rsid w:val="00303E0B"/>
    <w:rsid w:val="003043F0"/>
    <w:rsid w:val="003077D3"/>
    <w:rsid w:val="0031045C"/>
    <w:rsid w:val="00311467"/>
    <w:rsid w:val="00311D17"/>
    <w:rsid w:val="003127E8"/>
    <w:rsid w:val="00313AE5"/>
    <w:rsid w:val="00321F81"/>
    <w:rsid w:val="00323367"/>
    <w:rsid w:val="00323E95"/>
    <w:rsid w:val="00324503"/>
    <w:rsid w:val="0032551F"/>
    <w:rsid w:val="00326E24"/>
    <w:rsid w:val="00333DE9"/>
    <w:rsid w:val="003368E4"/>
    <w:rsid w:val="003406E1"/>
    <w:rsid w:val="00340A0D"/>
    <w:rsid w:val="003413F0"/>
    <w:rsid w:val="0034222E"/>
    <w:rsid w:val="00344CBA"/>
    <w:rsid w:val="00344FBE"/>
    <w:rsid w:val="00345BE1"/>
    <w:rsid w:val="00346420"/>
    <w:rsid w:val="0035077E"/>
    <w:rsid w:val="003520CE"/>
    <w:rsid w:val="0035249D"/>
    <w:rsid w:val="00353A5C"/>
    <w:rsid w:val="00355B75"/>
    <w:rsid w:val="00356DC0"/>
    <w:rsid w:val="00362A4F"/>
    <w:rsid w:val="00363B31"/>
    <w:rsid w:val="00364224"/>
    <w:rsid w:val="00364641"/>
    <w:rsid w:val="00365155"/>
    <w:rsid w:val="00366103"/>
    <w:rsid w:val="00366598"/>
    <w:rsid w:val="00366767"/>
    <w:rsid w:val="0037089A"/>
    <w:rsid w:val="0037180D"/>
    <w:rsid w:val="00371847"/>
    <w:rsid w:val="00372172"/>
    <w:rsid w:val="003743AF"/>
    <w:rsid w:val="00375B9F"/>
    <w:rsid w:val="003777B9"/>
    <w:rsid w:val="00377C38"/>
    <w:rsid w:val="00381AEC"/>
    <w:rsid w:val="003830EC"/>
    <w:rsid w:val="003834B8"/>
    <w:rsid w:val="0038416C"/>
    <w:rsid w:val="00384840"/>
    <w:rsid w:val="00385165"/>
    <w:rsid w:val="003855C2"/>
    <w:rsid w:val="00385A7E"/>
    <w:rsid w:val="0038768E"/>
    <w:rsid w:val="00391EFB"/>
    <w:rsid w:val="00392720"/>
    <w:rsid w:val="00392C24"/>
    <w:rsid w:val="00394333"/>
    <w:rsid w:val="003961CB"/>
    <w:rsid w:val="00397AEE"/>
    <w:rsid w:val="003A0A56"/>
    <w:rsid w:val="003A2B1E"/>
    <w:rsid w:val="003A2EDF"/>
    <w:rsid w:val="003A3168"/>
    <w:rsid w:val="003A39A4"/>
    <w:rsid w:val="003A3D14"/>
    <w:rsid w:val="003A4B13"/>
    <w:rsid w:val="003A4DB7"/>
    <w:rsid w:val="003A53FC"/>
    <w:rsid w:val="003A6B90"/>
    <w:rsid w:val="003B06BD"/>
    <w:rsid w:val="003B2629"/>
    <w:rsid w:val="003B48B7"/>
    <w:rsid w:val="003B6811"/>
    <w:rsid w:val="003B7CC5"/>
    <w:rsid w:val="003B7FCD"/>
    <w:rsid w:val="003C19D1"/>
    <w:rsid w:val="003C26AA"/>
    <w:rsid w:val="003C5E66"/>
    <w:rsid w:val="003D0392"/>
    <w:rsid w:val="003D3355"/>
    <w:rsid w:val="003D3ACD"/>
    <w:rsid w:val="003D3C3F"/>
    <w:rsid w:val="003D3C45"/>
    <w:rsid w:val="003D4FE7"/>
    <w:rsid w:val="003D7012"/>
    <w:rsid w:val="003D70D1"/>
    <w:rsid w:val="003E021B"/>
    <w:rsid w:val="003E1686"/>
    <w:rsid w:val="003E29F7"/>
    <w:rsid w:val="003E339C"/>
    <w:rsid w:val="003E4048"/>
    <w:rsid w:val="003F1C63"/>
    <w:rsid w:val="003F1E03"/>
    <w:rsid w:val="003F2236"/>
    <w:rsid w:val="003F2F48"/>
    <w:rsid w:val="003F3B21"/>
    <w:rsid w:val="003F5D5F"/>
    <w:rsid w:val="003F63ED"/>
    <w:rsid w:val="003F7E01"/>
    <w:rsid w:val="00401F06"/>
    <w:rsid w:val="00402E5D"/>
    <w:rsid w:val="00402F9A"/>
    <w:rsid w:val="00403382"/>
    <w:rsid w:val="00403EBF"/>
    <w:rsid w:val="00404253"/>
    <w:rsid w:val="00406C03"/>
    <w:rsid w:val="00406D92"/>
    <w:rsid w:val="00407732"/>
    <w:rsid w:val="00411612"/>
    <w:rsid w:val="00411B12"/>
    <w:rsid w:val="00413E0F"/>
    <w:rsid w:val="00415592"/>
    <w:rsid w:val="004160DA"/>
    <w:rsid w:val="00421443"/>
    <w:rsid w:val="00421485"/>
    <w:rsid w:val="0042150C"/>
    <w:rsid w:val="004252E1"/>
    <w:rsid w:val="004268FC"/>
    <w:rsid w:val="0042789A"/>
    <w:rsid w:val="004279EE"/>
    <w:rsid w:val="00432662"/>
    <w:rsid w:val="00432D91"/>
    <w:rsid w:val="00433854"/>
    <w:rsid w:val="004338D8"/>
    <w:rsid w:val="00435C01"/>
    <w:rsid w:val="00436492"/>
    <w:rsid w:val="004364D8"/>
    <w:rsid w:val="004417DF"/>
    <w:rsid w:val="0044568F"/>
    <w:rsid w:val="00445738"/>
    <w:rsid w:val="00450B61"/>
    <w:rsid w:val="00450F0F"/>
    <w:rsid w:val="00451CF2"/>
    <w:rsid w:val="00452FCA"/>
    <w:rsid w:val="004539E4"/>
    <w:rsid w:val="004548D9"/>
    <w:rsid w:val="00455D6D"/>
    <w:rsid w:val="00456C80"/>
    <w:rsid w:val="00461CB2"/>
    <w:rsid w:val="0046261A"/>
    <w:rsid w:val="00464592"/>
    <w:rsid w:val="004646C8"/>
    <w:rsid w:val="00464B28"/>
    <w:rsid w:val="004660AB"/>
    <w:rsid w:val="0046635B"/>
    <w:rsid w:val="00474A9B"/>
    <w:rsid w:val="004765F4"/>
    <w:rsid w:val="00477510"/>
    <w:rsid w:val="00480197"/>
    <w:rsid w:val="004842A3"/>
    <w:rsid w:val="004843AD"/>
    <w:rsid w:val="0048488B"/>
    <w:rsid w:val="004848F3"/>
    <w:rsid w:val="004854E2"/>
    <w:rsid w:val="004865F1"/>
    <w:rsid w:val="004871D9"/>
    <w:rsid w:val="00487FD9"/>
    <w:rsid w:val="00491AC2"/>
    <w:rsid w:val="00491DBB"/>
    <w:rsid w:val="00492462"/>
    <w:rsid w:val="00492926"/>
    <w:rsid w:val="00492C06"/>
    <w:rsid w:val="00492F01"/>
    <w:rsid w:val="004950AA"/>
    <w:rsid w:val="0049561B"/>
    <w:rsid w:val="00495875"/>
    <w:rsid w:val="00496168"/>
    <w:rsid w:val="00496A4F"/>
    <w:rsid w:val="00496C0C"/>
    <w:rsid w:val="00497149"/>
    <w:rsid w:val="004A059C"/>
    <w:rsid w:val="004A1982"/>
    <w:rsid w:val="004A2007"/>
    <w:rsid w:val="004A20B4"/>
    <w:rsid w:val="004A22D1"/>
    <w:rsid w:val="004A2710"/>
    <w:rsid w:val="004A2E1A"/>
    <w:rsid w:val="004A2F08"/>
    <w:rsid w:val="004A3080"/>
    <w:rsid w:val="004A33B0"/>
    <w:rsid w:val="004A3DB5"/>
    <w:rsid w:val="004A4234"/>
    <w:rsid w:val="004A4CD5"/>
    <w:rsid w:val="004A54F9"/>
    <w:rsid w:val="004B0558"/>
    <w:rsid w:val="004B07C9"/>
    <w:rsid w:val="004B0FE3"/>
    <w:rsid w:val="004B1C2D"/>
    <w:rsid w:val="004B2097"/>
    <w:rsid w:val="004B3022"/>
    <w:rsid w:val="004B331A"/>
    <w:rsid w:val="004B483B"/>
    <w:rsid w:val="004B7933"/>
    <w:rsid w:val="004B7D3D"/>
    <w:rsid w:val="004C1BCD"/>
    <w:rsid w:val="004C1EB5"/>
    <w:rsid w:val="004C26FD"/>
    <w:rsid w:val="004C31D7"/>
    <w:rsid w:val="004C32E7"/>
    <w:rsid w:val="004C4556"/>
    <w:rsid w:val="004C6847"/>
    <w:rsid w:val="004D04C0"/>
    <w:rsid w:val="004D1544"/>
    <w:rsid w:val="004D5811"/>
    <w:rsid w:val="004D76F0"/>
    <w:rsid w:val="004E17BC"/>
    <w:rsid w:val="004E182A"/>
    <w:rsid w:val="004E3586"/>
    <w:rsid w:val="004E6E6E"/>
    <w:rsid w:val="004E707D"/>
    <w:rsid w:val="004F067D"/>
    <w:rsid w:val="004F0C37"/>
    <w:rsid w:val="004F28D3"/>
    <w:rsid w:val="004F2EF6"/>
    <w:rsid w:val="004F6CDF"/>
    <w:rsid w:val="004F7E80"/>
    <w:rsid w:val="00503416"/>
    <w:rsid w:val="00504645"/>
    <w:rsid w:val="00505455"/>
    <w:rsid w:val="00510E5D"/>
    <w:rsid w:val="0051144D"/>
    <w:rsid w:val="005114E9"/>
    <w:rsid w:val="00511D79"/>
    <w:rsid w:val="00512EC4"/>
    <w:rsid w:val="00516359"/>
    <w:rsid w:val="00516673"/>
    <w:rsid w:val="0052143B"/>
    <w:rsid w:val="00521C4A"/>
    <w:rsid w:val="00522497"/>
    <w:rsid w:val="00522538"/>
    <w:rsid w:val="0052257A"/>
    <w:rsid w:val="005229AD"/>
    <w:rsid w:val="00522C18"/>
    <w:rsid w:val="00524D3E"/>
    <w:rsid w:val="005269BD"/>
    <w:rsid w:val="00527DA7"/>
    <w:rsid w:val="0053058F"/>
    <w:rsid w:val="00531F20"/>
    <w:rsid w:val="005367F9"/>
    <w:rsid w:val="005378F7"/>
    <w:rsid w:val="00537EF7"/>
    <w:rsid w:val="0054035C"/>
    <w:rsid w:val="00540A23"/>
    <w:rsid w:val="0054267A"/>
    <w:rsid w:val="0054350A"/>
    <w:rsid w:val="00543790"/>
    <w:rsid w:val="00543B51"/>
    <w:rsid w:val="00544175"/>
    <w:rsid w:val="00544C6C"/>
    <w:rsid w:val="00550FDA"/>
    <w:rsid w:val="00551505"/>
    <w:rsid w:val="005520ED"/>
    <w:rsid w:val="00554968"/>
    <w:rsid w:val="0055784D"/>
    <w:rsid w:val="00561473"/>
    <w:rsid w:val="005617ED"/>
    <w:rsid w:val="005631F6"/>
    <w:rsid w:val="0056363B"/>
    <w:rsid w:val="00563E86"/>
    <w:rsid w:val="00564539"/>
    <w:rsid w:val="00564F9E"/>
    <w:rsid w:val="00566568"/>
    <w:rsid w:val="005671B3"/>
    <w:rsid w:val="00567323"/>
    <w:rsid w:val="00567A9F"/>
    <w:rsid w:val="00572183"/>
    <w:rsid w:val="005721D4"/>
    <w:rsid w:val="00573D36"/>
    <w:rsid w:val="00574CC7"/>
    <w:rsid w:val="00574CEC"/>
    <w:rsid w:val="00577C0B"/>
    <w:rsid w:val="00577DA7"/>
    <w:rsid w:val="00577E73"/>
    <w:rsid w:val="00580136"/>
    <w:rsid w:val="005813FB"/>
    <w:rsid w:val="00582A4D"/>
    <w:rsid w:val="0058418D"/>
    <w:rsid w:val="005846E8"/>
    <w:rsid w:val="0058470F"/>
    <w:rsid w:val="005856CE"/>
    <w:rsid w:val="0058699D"/>
    <w:rsid w:val="00587489"/>
    <w:rsid w:val="00587EA0"/>
    <w:rsid w:val="0059087B"/>
    <w:rsid w:val="005915F6"/>
    <w:rsid w:val="0059357A"/>
    <w:rsid w:val="0059372F"/>
    <w:rsid w:val="0059439E"/>
    <w:rsid w:val="005A351F"/>
    <w:rsid w:val="005A59D4"/>
    <w:rsid w:val="005A6283"/>
    <w:rsid w:val="005A6742"/>
    <w:rsid w:val="005A78B6"/>
    <w:rsid w:val="005B1B4E"/>
    <w:rsid w:val="005B2934"/>
    <w:rsid w:val="005B3BB5"/>
    <w:rsid w:val="005B3FEA"/>
    <w:rsid w:val="005B49BB"/>
    <w:rsid w:val="005B6C28"/>
    <w:rsid w:val="005C0CA7"/>
    <w:rsid w:val="005C0D50"/>
    <w:rsid w:val="005C1D1D"/>
    <w:rsid w:val="005C5DDD"/>
    <w:rsid w:val="005D0C33"/>
    <w:rsid w:val="005D0F6E"/>
    <w:rsid w:val="005D10FA"/>
    <w:rsid w:val="005D33A9"/>
    <w:rsid w:val="005D413A"/>
    <w:rsid w:val="005D47EB"/>
    <w:rsid w:val="005E0215"/>
    <w:rsid w:val="005E331C"/>
    <w:rsid w:val="005E34F7"/>
    <w:rsid w:val="005E5F9F"/>
    <w:rsid w:val="005F0622"/>
    <w:rsid w:val="005F25F3"/>
    <w:rsid w:val="005F38B4"/>
    <w:rsid w:val="005F3AE7"/>
    <w:rsid w:val="005F6324"/>
    <w:rsid w:val="005F6DF9"/>
    <w:rsid w:val="005F72BE"/>
    <w:rsid w:val="005F75BE"/>
    <w:rsid w:val="005F7A71"/>
    <w:rsid w:val="006004E8"/>
    <w:rsid w:val="0060121A"/>
    <w:rsid w:val="00602621"/>
    <w:rsid w:val="0060282D"/>
    <w:rsid w:val="00602E9D"/>
    <w:rsid w:val="00603CD4"/>
    <w:rsid w:val="00603F97"/>
    <w:rsid w:val="00604B55"/>
    <w:rsid w:val="00606B35"/>
    <w:rsid w:val="00611006"/>
    <w:rsid w:val="0061334F"/>
    <w:rsid w:val="0061397A"/>
    <w:rsid w:val="00616E76"/>
    <w:rsid w:val="00617405"/>
    <w:rsid w:val="00621B1F"/>
    <w:rsid w:val="0062274E"/>
    <w:rsid w:val="00623EFA"/>
    <w:rsid w:val="006246A5"/>
    <w:rsid w:val="00624886"/>
    <w:rsid w:val="006304F9"/>
    <w:rsid w:val="00630D12"/>
    <w:rsid w:val="006310B1"/>
    <w:rsid w:val="00631DF0"/>
    <w:rsid w:val="00632010"/>
    <w:rsid w:val="00632109"/>
    <w:rsid w:val="00633052"/>
    <w:rsid w:val="00633F3C"/>
    <w:rsid w:val="00634E03"/>
    <w:rsid w:val="00634E21"/>
    <w:rsid w:val="00635E00"/>
    <w:rsid w:val="006366ED"/>
    <w:rsid w:val="00636A5B"/>
    <w:rsid w:val="006378AC"/>
    <w:rsid w:val="0064028F"/>
    <w:rsid w:val="00640A42"/>
    <w:rsid w:val="006414B7"/>
    <w:rsid w:val="00642D3D"/>
    <w:rsid w:val="00646B5F"/>
    <w:rsid w:val="00647745"/>
    <w:rsid w:val="00650372"/>
    <w:rsid w:val="00650B58"/>
    <w:rsid w:val="00651E92"/>
    <w:rsid w:val="0065358A"/>
    <w:rsid w:val="006542A6"/>
    <w:rsid w:val="00656D25"/>
    <w:rsid w:val="006627FC"/>
    <w:rsid w:val="00664F88"/>
    <w:rsid w:val="006662F0"/>
    <w:rsid w:val="00666FA2"/>
    <w:rsid w:val="00670123"/>
    <w:rsid w:val="00670CEE"/>
    <w:rsid w:val="00672B8E"/>
    <w:rsid w:val="00682334"/>
    <w:rsid w:val="006856F8"/>
    <w:rsid w:val="00686B33"/>
    <w:rsid w:val="00686B44"/>
    <w:rsid w:val="00690734"/>
    <w:rsid w:val="00691613"/>
    <w:rsid w:val="00691CB3"/>
    <w:rsid w:val="00693855"/>
    <w:rsid w:val="006940AA"/>
    <w:rsid w:val="006944EC"/>
    <w:rsid w:val="00695A66"/>
    <w:rsid w:val="00695E12"/>
    <w:rsid w:val="00697029"/>
    <w:rsid w:val="006A00A1"/>
    <w:rsid w:val="006A01C1"/>
    <w:rsid w:val="006A165C"/>
    <w:rsid w:val="006A1C34"/>
    <w:rsid w:val="006A20A4"/>
    <w:rsid w:val="006A47F6"/>
    <w:rsid w:val="006A5B5B"/>
    <w:rsid w:val="006A7879"/>
    <w:rsid w:val="006B0283"/>
    <w:rsid w:val="006B0A35"/>
    <w:rsid w:val="006B31BF"/>
    <w:rsid w:val="006B4AFF"/>
    <w:rsid w:val="006B539A"/>
    <w:rsid w:val="006B5492"/>
    <w:rsid w:val="006C15B6"/>
    <w:rsid w:val="006C1E26"/>
    <w:rsid w:val="006C4487"/>
    <w:rsid w:val="006C68F1"/>
    <w:rsid w:val="006C78E4"/>
    <w:rsid w:val="006D4357"/>
    <w:rsid w:val="006D441B"/>
    <w:rsid w:val="006D45A0"/>
    <w:rsid w:val="006D50DD"/>
    <w:rsid w:val="006D5BC8"/>
    <w:rsid w:val="006E0068"/>
    <w:rsid w:val="006E19A2"/>
    <w:rsid w:val="006E2D80"/>
    <w:rsid w:val="006E3AD8"/>
    <w:rsid w:val="006E62FF"/>
    <w:rsid w:val="006E7FAC"/>
    <w:rsid w:val="006F034F"/>
    <w:rsid w:val="006F144D"/>
    <w:rsid w:val="006F2338"/>
    <w:rsid w:val="006F2F3C"/>
    <w:rsid w:val="006F3C0E"/>
    <w:rsid w:val="006F3D10"/>
    <w:rsid w:val="006F532A"/>
    <w:rsid w:val="006F54CA"/>
    <w:rsid w:val="006F6F28"/>
    <w:rsid w:val="006F79BF"/>
    <w:rsid w:val="00701B6C"/>
    <w:rsid w:val="00705DC4"/>
    <w:rsid w:val="007074BC"/>
    <w:rsid w:val="0071132E"/>
    <w:rsid w:val="00711E02"/>
    <w:rsid w:val="00712DC0"/>
    <w:rsid w:val="00714500"/>
    <w:rsid w:val="007148CD"/>
    <w:rsid w:val="00715ED2"/>
    <w:rsid w:val="0071719B"/>
    <w:rsid w:val="0072070A"/>
    <w:rsid w:val="007226B2"/>
    <w:rsid w:val="00722889"/>
    <w:rsid w:val="00723B9D"/>
    <w:rsid w:val="00730060"/>
    <w:rsid w:val="00730FD2"/>
    <w:rsid w:val="00733168"/>
    <w:rsid w:val="00733E13"/>
    <w:rsid w:val="00733F9C"/>
    <w:rsid w:val="00734046"/>
    <w:rsid w:val="00734D35"/>
    <w:rsid w:val="0073605F"/>
    <w:rsid w:val="0073706E"/>
    <w:rsid w:val="0074038A"/>
    <w:rsid w:val="00741B8A"/>
    <w:rsid w:val="00741C10"/>
    <w:rsid w:val="00741E54"/>
    <w:rsid w:val="00744810"/>
    <w:rsid w:val="00744901"/>
    <w:rsid w:val="007456A4"/>
    <w:rsid w:val="00745A4F"/>
    <w:rsid w:val="00747046"/>
    <w:rsid w:val="0075046F"/>
    <w:rsid w:val="007507B7"/>
    <w:rsid w:val="00752B26"/>
    <w:rsid w:val="0075307B"/>
    <w:rsid w:val="007538C1"/>
    <w:rsid w:val="00754803"/>
    <w:rsid w:val="00755438"/>
    <w:rsid w:val="00757788"/>
    <w:rsid w:val="00757F9A"/>
    <w:rsid w:val="0076002A"/>
    <w:rsid w:val="007609EF"/>
    <w:rsid w:val="00762A25"/>
    <w:rsid w:val="00763E0F"/>
    <w:rsid w:val="007646E3"/>
    <w:rsid w:val="0076525F"/>
    <w:rsid w:val="00765B0B"/>
    <w:rsid w:val="00766384"/>
    <w:rsid w:val="007666C0"/>
    <w:rsid w:val="00767035"/>
    <w:rsid w:val="00767B6F"/>
    <w:rsid w:val="00767C1C"/>
    <w:rsid w:val="0077097D"/>
    <w:rsid w:val="007737B2"/>
    <w:rsid w:val="00774207"/>
    <w:rsid w:val="00774797"/>
    <w:rsid w:val="00774DE7"/>
    <w:rsid w:val="007774AA"/>
    <w:rsid w:val="007807A4"/>
    <w:rsid w:val="00780F49"/>
    <w:rsid w:val="00781640"/>
    <w:rsid w:val="00781AFB"/>
    <w:rsid w:val="00784222"/>
    <w:rsid w:val="00784824"/>
    <w:rsid w:val="00785F9F"/>
    <w:rsid w:val="007861C8"/>
    <w:rsid w:val="007866C7"/>
    <w:rsid w:val="00786DE4"/>
    <w:rsid w:val="00792C0D"/>
    <w:rsid w:val="00793AD2"/>
    <w:rsid w:val="00795811"/>
    <w:rsid w:val="00795DDA"/>
    <w:rsid w:val="007A1E59"/>
    <w:rsid w:val="007A5C4A"/>
    <w:rsid w:val="007A75B4"/>
    <w:rsid w:val="007B23DE"/>
    <w:rsid w:val="007B29A6"/>
    <w:rsid w:val="007B3249"/>
    <w:rsid w:val="007B6EEA"/>
    <w:rsid w:val="007B7790"/>
    <w:rsid w:val="007B7CA2"/>
    <w:rsid w:val="007C029E"/>
    <w:rsid w:val="007C1678"/>
    <w:rsid w:val="007C269F"/>
    <w:rsid w:val="007C307C"/>
    <w:rsid w:val="007C4B1B"/>
    <w:rsid w:val="007C51F4"/>
    <w:rsid w:val="007C58D4"/>
    <w:rsid w:val="007C6640"/>
    <w:rsid w:val="007C75F9"/>
    <w:rsid w:val="007C76A1"/>
    <w:rsid w:val="007D35D1"/>
    <w:rsid w:val="007D427C"/>
    <w:rsid w:val="007D477C"/>
    <w:rsid w:val="007D4D12"/>
    <w:rsid w:val="007D7D4D"/>
    <w:rsid w:val="007E0BB4"/>
    <w:rsid w:val="007E1D15"/>
    <w:rsid w:val="007E2000"/>
    <w:rsid w:val="007E2D5C"/>
    <w:rsid w:val="007E392D"/>
    <w:rsid w:val="007E46D2"/>
    <w:rsid w:val="007E63E0"/>
    <w:rsid w:val="007E6DB7"/>
    <w:rsid w:val="007E7239"/>
    <w:rsid w:val="007F0B75"/>
    <w:rsid w:val="007F1276"/>
    <w:rsid w:val="007F14FD"/>
    <w:rsid w:val="007F377B"/>
    <w:rsid w:val="007F468D"/>
    <w:rsid w:val="007F6577"/>
    <w:rsid w:val="007F6E0B"/>
    <w:rsid w:val="007F754E"/>
    <w:rsid w:val="00800033"/>
    <w:rsid w:val="00802081"/>
    <w:rsid w:val="00802538"/>
    <w:rsid w:val="00802D7C"/>
    <w:rsid w:val="00804615"/>
    <w:rsid w:val="00804745"/>
    <w:rsid w:val="008054F9"/>
    <w:rsid w:val="0080671D"/>
    <w:rsid w:val="00806745"/>
    <w:rsid w:val="00806FAB"/>
    <w:rsid w:val="00807BD2"/>
    <w:rsid w:val="008102D4"/>
    <w:rsid w:val="00810B6F"/>
    <w:rsid w:val="00812B12"/>
    <w:rsid w:val="00813B95"/>
    <w:rsid w:val="00814868"/>
    <w:rsid w:val="00815B22"/>
    <w:rsid w:val="00815D4F"/>
    <w:rsid w:val="00816A06"/>
    <w:rsid w:val="00816F04"/>
    <w:rsid w:val="00820CA0"/>
    <w:rsid w:val="00820CD7"/>
    <w:rsid w:val="008225A2"/>
    <w:rsid w:val="00823837"/>
    <w:rsid w:val="00823F40"/>
    <w:rsid w:val="00824556"/>
    <w:rsid w:val="008308AB"/>
    <w:rsid w:val="00831918"/>
    <w:rsid w:val="00831C87"/>
    <w:rsid w:val="008321AB"/>
    <w:rsid w:val="008323DE"/>
    <w:rsid w:val="00832CDC"/>
    <w:rsid w:val="00832E38"/>
    <w:rsid w:val="00834FDB"/>
    <w:rsid w:val="008356C6"/>
    <w:rsid w:val="00835F1D"/>
    <w:rsid w:val="00836851"/>
    <w:rsid w:val="00837472"/>
    <w:rsid w:val="00841CD3"/>
    <w:rsid w:val="0084327B"/>
    <w:rsid w:val="00843DA3"/>
    <w:rsid w:val="00843E23"/>
    <w:rsid w:val="00845002"/>
    <w:rsid w:val="008509DB"/>
    <w:rsid w:val="00851B07"/>
    <w:rsid w:val="008522BE"/>
    <w:rsid w:val="00852B11"/>
    <w:rsid w:val="00853959"/>
    <w:rsid w:val="00854663"/>
    <w:rsid w:val="0085499D"/>
    <w:rsid w:val="00854A4A"/>
    <w:rsid w:val="0085606D"/>
    <w:rsid w:val="0085748F"/>
    <w:rsid w:val="00861433"/>
    <w:rsid w:val="008619DA"/>
    <w:rsid w:val="00862010"/>
    <w:rsid w:val="00863F38"/>
    <w:rsid w:val="0086474C"/>
    <w:rsid w:val="008647D3"/>
    <w:rsid w:val="00870785"/>
    <w:rsid w:val="00871480"/>
    <w:rsid w:val="00873FF0"/>
    <w:rsid w:val="00875FE0"/>
    <w:rsid w:val="00877AD6"/>
    <w:rsid w:val="00880BF4"/>
    <w:rsid w:val="00881BFE"/>
    <w:rsid w:val="00885B11"/>
    <w:rsid w:val="00886188"/>
    <w:rsid w:val="008862EA"/>
    <w:rsid w:val="008870BB"/>
    <w:rsid w:val="0088780B"/>
    <w:rsid w:val="0089056E"/>
    <w:rsid w:val="0089305B"/>
    <w:rsid w:val="00893CC6"/>
    <w:rsid w:val="00893E1B"/>
    <w:rsid w:val="00894706"/>
    <w:rsid w:val="008949E6"/>
    <w:rsid w:val="0089790A"/>
    <w:rsid w:val="008A0287"/>
    <w:rsid w:val="008A0D9F"/>
    <w:rsid w:val="008A277E"/>
    <w:rsid w:val="008A4F31"/>
    <w:rsid w:val="008A72FB"/>
    <w:rsid w:val="008A7483"/>
    <w:rsid w:val="008A7F4C"/>
    <w:rsid w:val="008B0D15"/>
    <w:rsid w:val="008B2191"/>
    <w:rsid w:val="008B3D29"/>
    <w:rsid w:val="008B4286"/>
    <w:rsid w:val="008B455C"/>
    <w:rsid w:val="008B562A"/>
    <w:rsid w:val="008B6FF1"/>
    <w:rsid w:val="008C1984"/>
    <w:rsid w:val="008C1AEC"/>
    <w:rsid w:val="008C3F12"/>
    <w:rsid w:val="008C4823"/>
    <w:rsid w:val="008C5374"/>
    <w:rsid w:val="008C58B5"/>
    <w:rsid w:val="008C69E0"/>
    <w:rsid w:val="008D288F"/>
    <w:rsid w:val="008D2B76"/>
    <w:rsid w:val="008D377B"/>
    <w:rsid w:val="008D57C8"/>
    <w:rsid w:val="008D5A86"/>
    <w:rsid w:val="008D772B"/>
    <w:rsid w:val="008E01E8"/>
    <w:rsid w:val="008E11B8"/>
    <w:rsid w:val="008E2949"/>
    <w:rsid w:val="008E36DE"/>
    <w:rsid w:val="008E3B3F"/>
    <w:rsid w:val="008E4D0B"/>
    <w:rsid w:val="008E51FC"/>
    <w:rsid w:val="008E5825"/>
    <w:rsid w:val="008E6849"/>
    <w:rsid w:val="008E768B"/>
    <w:rsid w:val="008F0806"/>
    <w:rsid w:val="008F0FAD"/>
    <w:rsid w:val="008F1787"/>
    <w:rsid w:val="008F1F2E"/>
    <w:rsid w:val="008F28E3"/>
    <w:rsid w:val="008F50EA"/>
    <w:rsid w:val="008F624A"/>
    <w:rsid w:val="008F7137"/>
    <w:rsid w:val="008F7337"/>
    <w:rsid w:val="008F7583"/>
    <w:rsid w:val="008F7F9E"/>
    <w:rsid w:val="00901593"/>
    <w:rsid w:val="00901CD9"/>
    <w:rsid w:val="0090289C"/>
    <w:rsid w:val="009034B3"/>
    <w:rsid w:val="009034CD"/>
    <w:rsid w:val="00904B0C"/>
    <w:rsid w:val="00904E84"/>
    <w:rsid w:val="00906596"/>
    <w:rsid w:val="009109A3"/>
    <w:rsid w:val="00911385"/>
    <w:rsid w:val="00912B7D"/>
    <w:rsid w:val="00913276"/>
    <w:rsid w:val="0091489D"/>
    <w:rsid w:val="00914BF0"/>
    <w:rsid w:val="00915115"/>
    <w:rsid w:val="00916097"/>
    <w:rsid w:val="00916A59"/>
    <w:rsid w:val="00920020"/>
    <w:rsid w:val="00921EA2"/>
    <w:rsid w:val="00924EBB"/>
    <w:rsid w:val="00925828"/>
    <w:rsid w:val="009267A6"/>
    <w:rsid w:val="00927199"/>
    <w:rsid w:val="009319CB"/>
    <w:rsid w:val="00931AD2"/>
    <w:rsid w:val="009336CD"/>
    <w:rsid w:val="00933DA1"/>
    <w:rsid w:val="00934032"/>
    <w:rsid w:val="009370BA"/>
    <w:rsid w:val="00940FBA"/>
    <w:rsid w:val="009420C4"/>
    <w:rsid w:val="00942DD7"/>
    <w:rsid w:val="009432F9"/>
    <w:rsid w:val="00943FFD"/>
    <w:rsid w:val="0094511D"/>
    <w:rsid w:val="009462F5"/>
    <w:rsid w:val="00946B60"/>
    <w:rsid w:val="00947690"/>
    <w:rsid w:val="00947B09"/>
    <w:rsid w:val="00950230"/>
    <w:rsid w:val="00950CD4"/>
    <w:rsid w:val="00950E9A"/>
    <w:rsid w:val="00950EC5"/>
    <w:rsid w:val="00951992"/>
    <w:rsid w:val="009520E7"/>
    <w:rsid w:val="0095218E"/>
    <w:rsid w:val="00952201"/>
    <w:rsid w:val="0095477D"/>
    <w:rsid w:val="0095538D"/>
    <w:rsid w:val="00956651"/>
    <w:rsid w:val="00956BEB"/>
    <w:rsid w:val="00957892"/>
    <w:rsid w:val="00963191"/>
    <w:rsid w:val="00970324"/>
    <w:rsid w:val="00971609"/>
    <w:rsid w:val="00971796"/>
    <w:rsid w:val="00972C55"/>
    <w:rsid w:val="0097392F"/>
    <w:rsid w:val="00974CB5"/>
    <w:rsid w:val="00977361"/>
    <w:rsid w:val="00977978"/>
    <w:rsid w:val="00982236"/>
    <w:rsid w:val="00982D09"/>
    <w:rsid w:val="0098310D"/>
    <w:rsid w:val="00983B18"/>
    <w:rsid w:val="00984198"/>
    <w:rsid w:val="009854AD"/>
    <w:rsid w:val="00986086"/>
    <w:rsid w:val="009865DF"/>
    <w:rsid w:val="00986E3B"/>
    <w:rsid w:val="00987994"/>
    <w:rsid w:val="009925F1"/>
    <w:rsid w:val="00992CDF"/>
    <w:rsid w:val="00995FB9"/>
    <w:rsid w:val="009962B1"/>
    <w:rsid w:val="009A1554"/>
    <w:rsid w:val="009A530C"/>
    <w:rsid w:val="009A6935"/>
    <w:rsid w:val="009A6B29"/>
    <w:rsid w:val="009A6F9C"/>
    <w:rsid w:val="009B035A"/>
    <w:rsid w:val="009B0596"/>
    <w:rsid w:val="009B1192"/>
    <w:rsid w:val="009B345F"/>
    <w:rsid w:val="009B34EA"/>
    <w:rsid w:val="009B5291"/>
    <w:rsid w:val="009C2381"/>
    <w:rsid w:val="009C2EEC"/>
    <w:rsid w:val="009C2F87"/>
    <w:rsid w:val="009C318E"/>
    <w:rsid w:val="009C33DC"/>
    <w:rsid w:val="009C3C39"/>
    <w:rsid w:val="009C4697"/>
    <w:rsid w:val="009C483C"/>
    <w:rsid w:val="009C6DDE"/>
    <w:rsid w:val="009C7767"/>
    <w:rsid w:val="009D0433"/>
    <w:rsid w:val="009D056E"/>
    <w:rsid w:val="009D05E7"/>
    <w:rsid w:val="009D2BAF"/>
    <w:rsid w:val="009D5BAA"/>
    <w:rsid w:val="009D5CF0"/>
    <w:rsid w:val="009D614D"/>
    <w:rsid w:val="009D6EF7"/>
    <w:rsid w:val="009D76C8"/>
    <w:rsid w:val="009D7C07"/>
    <w:rsid w:val="009D7E1B"/>
    <w:rsid w:val="009E0AF4"/>
    <w:rsid w:val="009E2A96"/>
    <w:rsid w:val="009E38A3"/>
    <w:rsid w:val="009E4DA2"/>
    <w:rsid w:val="009E55AE"/>
    <w:rsid w:val="009E6344"/>
    <w:rsid w:val="009F1611"/>
    <w:rsid w:val="009F1D13"/>
    <w:rsid w:val="009F2ABA"/>
    <w:rsid w:val="009F586B"/>
    <w:rsid w:val="009F6191"/>
    <w:rsid w:val="009F6C94"/>
    <w:rsid w:val="00A0073C"/>
    <w:rsid w:val="00A00BC8"/>
    <w:rsid w:val="00A01D44"/>
    <w:rsid w:val="00A05A88"/>
    <w:rsid w:val="00A103B8"/>
    <w:rsid w:val="00A117E5"/>
    <w:rsid w:val="00A1222F"/>
    <w:rsid w:val="00A12628"/>
    <w:rsid w:val="00A13BCB"/>
    <w:rsid w:val="00A143DB"/>
    <w:rsid w:val="00A14480"/>
    <w:rsid w:val="00A20798"/>
    <w:rsid w:val="00A20E2D"/>
    <w:rsid w:val="00A2178F"/>
    <w:rsid w:val="00A240EE"/>
    <w:rsid w:val="00A24C7B"/>
    <w:rsid w:val="00A25CF8"/>
    <w:rsid w:val="00A268D5"/>
    <w:rsid w:val="00A26A23"/>
    <w:rsid w:val="00A302E1"/>
    <w:rsid w:val="00A30BFD"/>
    <w:rsid w:val="00A30D1E"/>
    <w:rsid w:val="00A31670"/>
    <w:rsid w:val="00A3189D"/>
    <w:rsid w:val="00A321CB"/>
    <w:rsid w:val="00A32248"/>
    <w:rsid w:val="00A347C0"/>
    <w:rsid w:val="00A347CE"/>
    <w:rsid w:val="00A35613"/>
    <w:rsid w:val="00A35DA9"/>
    <w:rsid w:val="00A36FA2"/>
    <w:rsid w:val="00A37024"/>
    <w:rsid w:val="00A370AE"/>
    <w:rsid w:val="00A4074C"/>
    <w:rsid w:val="00A40ABF"/>
    <w:rsid w:val="00A4114B"/>
    <w:rsid w:val="00A41ADB"/>
    <w:rsid w:val="00A42794"/>
    <w:rsid w:val="00A435D3"/>
    <w:rsid w:val="00A437C7"/>
    <w:rsid w:val="00A439C0"/>
    <w:rsid w:val="00A43F50"/>
    <w:rsid w:val="00A45345"/>
    <w:rsid w:val="00A458CC"/>
    <w:rsid w:val="00A51054"/>
    <w:rsid w:val="00A52AAC"/>
    <w:rsid w:val="00A52BDB"/>
    <w:rsid w:val="00A531F8"/>
    <w:rsid w:val="00A54362"/>
    <w:rsid w:val="00A54BFF"/>
    <w:rsid w:val="00A578B0"/>
    <w:rsid w:val="00A61155"/>
    <w:rsid w:val="00A65B53"/>
    <w:rsid w:val="00A65B85"/>
    <w:rsid w:val="00A666A0"/>
    <w:rsid w:val="00A66E3A"/>
    <w:rsid w:val="00A701BA"/>
    <w:rsid w:val="00A713AA"/>
    <w:rsid w:val="00A71DC4"/>
    <w:rsid w:val="00A72A94"/>
    <w:rsid w:val="00A75337"/>
    <w:rsid w:val="00A77213"/>
    <w:rsid w:val="00A7787C"/>
    <w:rsid w:val="00A8076C"/>
    <w:rsid w:val="00A812AA"/>
    <w:rsid w:val="00A83241"/>
    <w:rsid w:val="00A84493"/>
    <w:rsid w:val="00A844CB"/>
    <w:rsid w:val="00A85E63"/>
    <w:rsid w:val="00A91812"/>
    <w:rsid w:val="00A931C5"/>
    <w:rsid w:val="00A955FB"/>
    <w:rsid w:val="00A959F5"/>
    <w:rsid w:val="00A96453"/>
    <w:rsid w:val="00A97B23"/>
    <w:rsid w:val="00AA1265"/>
    <w:rsid w:val="00AA1922"/>
    <w:rsid w:val="00AA27DC"/>
    <w:rsid w:val="00AA39C1"/>
    <w:rsid w:val="00AA57B2"/>
    <w:rsid w:val="00AA660F"/>
    <w:rsid w:val="00AA7815"/>
    <w:rsid w:val="00AB0B20"/>
    <w:rsid w:val="00AB0D42"/>
    <w:rsid w:val="00AB1CAD"/>
    <w:rsid w:val="00AB2139"/>
    <w:rsid w:val="00AB2602"/>
    <w:rsid w:val="00AB6351"/>
    <w:rsid w:val="00AB750C"/>
    <w:rsid w:val="00AB79F4"/>
    <w:rsid w:val="00AC1F9A"/>
    <w:rsid w:val="00AC2EEA"/>
    <w:rsid w:val="00AC4D9C"/>
    <w:rsid w:val="00AC692F"/>
    <w:rsid w:val="00AC7812"/>
    <w:rsid w:val="00AC7BEB"/>
    <w:rsid w:val="00AD0529"/>
    <w:rsid w:val="00AD18F4"/>
    <w:rsid w:val="00AD3998"/>
    <w:rsid w:val="00AD465C"/>
    <w:rsid w:val="00AD5DD8"/>
    <w:rsid w:val="00AD65D8"/>
    <w:rsid w:val="00AE0FEA"/>
    <w:rsid w:val="00AE162D"/>
    <w:rsid w:val="00AE2E28"/>
    <w:rsid w:val="00AE3591"/>
    <w:rsid w:val="00AE41DE"/>
    <w:rsid w:val="00AE4554"/>
    <w:rsid w:val="00AE6859"/>
    <w:rsid w:val="00AE68FF"/>
    <w:rsid w:val="00AE6A3B"/>
    <w:rsid w:val="00AE7186"/>
    <w:rsid w:val="00AF1F44"/>
    <w:rsid w:val="00AF2BAA"/>
    <w:rsid w:val="00AF4689"/>
    <w:rsid w:val="00AF5C20"/>
    <w:rsid w:val="00AF5DCA"/>
    <w:rsid w:val="00AF6A4C"/>
    <w:rsid w:val="00AF74A7"/>
    <w:rsid w:val="00B005EE"/>
    <w:rsid w:val="00B01F55"/>
    <w:rsid w:val="00B0235F"/>
    <w:rsid w:val="00B02F0E"/>
    <w:rsid w:val="00B03804"/>
    <w:rsid w:val="00B03B86"/>
    <w:rsid w:val="00B0449F"/>
    <w:rsid w:val="00B04B1C"/>
    <w:rsid w:val="00B05DC3"/>
    <w:rsid w:val="00B10114"/>
    <w:rsid w:val="00B11EFE"/>
    <w:rsid w:val="00B131F9"/>
    <w:rsid w:val="00B13EAD"/>
    <w:rsid w:val="00B14369"/>
    <w:rsid w:val="00B1460E"/>
    <w:rsid w:val="00B14D16"/>
    <w:rsid w:val="00B20602"/>
    <w:rsid w:val="00B2160F"/>
    <w:rsid w:val="00B21A62"/>
    <w:rsid w:val="00B22160"/>
    <w:rsid w:val="00B23187"/>
    <w:rsid w:val="00B246AA"/>
    <w:rsid w:val="00B252BF"/>
    <w:rsid w:val="00B255A8"/>
    <w:rsid w:val="00B2658A"/>
    <w:rsid w:val="00B26DE7"/>
    <w:rsid w:val="00B26F57"/>
    <w:rsid w:val="00B271A4"/>
    <w:rsid w:val="00B27A10"/>
    <w:rsid w:val="00B27EB3"/>
    <w:rsid w:val="00B306BC"/>
    <w:rsid w:val="00B31F80"/>
    <w:rsid w:val="00B344DF"/>
    <w:rsid w:val="00B3607E"/>
    <w:rsid w:val="00B43510"/>
    <w:rsid w:val="00B44171"/>
    <w:rsid w:val="00B455DE"/>
    <w:rsid w:val="00B457B4"/>
    <w:rsid w:val="00B465E8"/>
    <w:rsid w:val="00B53627"/>
    <w:rsid w:val="00B539EE"/>
    <w:rsid w:val="00B5462B"/>
    <w:rsid w:val="00B54802"/>
    <w:rsid w:val="00B54E00"/>
    <w:rsid w:val="00B56E72"/>
    <w:rsid w:val="00B57013"/>
    <w:rsid w:val="00B607A9"/>
    <w:rsid w:val="00B60937"/>
    <w:rsid w:val="00B60953"/>
    <w:rsid w:val="00B6475C"/>
    <w:rsid w:val="00B650B2"/>
    <w:rsid w:val="00B66DF2"/>
    <w:rsid w:val="00B677BC"/>
    <w:rsid w:val="00B71AEE"/>
    <w:rsid w:val="00B7645A"/>
    <w:rsid w:val="00B8030D"/>
    <w:rsid w:val="00B844A6"/>
    <w:rsid w:val="00B84929"/>
    <w:rsid w:val="00B84EE5"/>
    <w:rsid w:val="00B86608"/>
    <w:rsid w:val="00B917D1"/>
    <w:rsid w:val="00B934F7"/>
    <w:rsid w:val="00B93CB5"/>
    <w:rsid w:val="00B945A8"/>
    <w:rsid w:val="00B957A6"/>
    <w:rsid w:val="00B95C12"/>
    <w:rsid w:val="00B95EEA"/>
    <w:rsid w:val="00B960BE"/>
    <w:rsid w:val="00B96513"/>
    <w:rsid w:val="00BA0213"/>
    <w:rsid w:val="00BA30EB"/>
    <w:rsid w:val="00BA3B1E"/>
    <w:rsid w:val="00BA480C"/>
    <w:rsid w:val="00BA5229"/>
    <w:rsid w:val="00BA5DDE"/>
    <w:rsid w:val="00BA71A7"/>
    <w:rsid w:val="00BA7EB2"/>
    <w:rsid w:val="00BB130F"/>
    <w:rsid w:val="00BB1360"/>
    <w:rsid w:val="00BB3802"/>
    <w:rsid w:val="00BB3DA7"/>
    <w:rsid w:val="00BB4D1E"/>
    <w:rsid w:val="00BB7986"/>
    <w:rsid w:val="00BC09AC"/>
    <w:rsid w:val="00BC35DB"/>
    <w:rsid w:val="00BC3628"/>
    <w:rsid w:val="00BC41A2"/>
    <w:rsid w:val="00BC57BD"/>
    <w:rsid w:val="00BC5D74"/>
    <w:rsid w:val="00BC67E0"/>
    <w:rsid w:val="00BD04B9"/>
    <w:rsid w:val="00BD4AD4"/>
    <w:rsid w:val="00BD5E4C"/>
    <w:rsid w:val="00BD64DC"/>
    <w:rsid w:val="00BD7AAA"/>
    <w:rsid w:val="00BE0299"/>
    <w:rsid w:val="00BE0782"/>
    <w:rsid w:val="00BE3928"/>
    <w:rsid w:val="00BE3B28"/>
    <w:rsid w:val="00BE422C"/>
    <w:rsid w:val="00BE6A3C"/>
    <w:rsid w:val="00BE6B83"/>
    <w:rsid w:val="00BF03C5"/>
    <w:rsid w:val="00BF1244"/>
    <w:rsid w:val="00BF28A7"/>
    <w:rsid w:val="00BF42D3"/>
    <w:rsid w:val="00C00C43"/>
    <w:rsid w:val="00C01982"/>
    <w:rsid w:val="00C020CE"/>
    <w:rsid w:val="00C061CB"/>
    <w:rsid w:val="00C06664"/>
    <w:rsid w:val="00C069BF"/>
    <w:rsid w:val="00C06D64"/>
    <w:rsid w:val="00C07C14"/>
    <w:rsid w:val="00C07FE3"/>
    <w:rsid w:val="00C1337A"/>
    <w:rsid w:val="00C13FA3"/>
    <w:rsid w:val="00C1403C"/>
    <w:rsid w:val="00C1501D"/>
    <w:rsid w:val="00C15A07"/>
    <w:rsid w:val="00C17585"/>
    <w:rsid w:val="00C20625"/>
    <w:rsid w:val="00C231BA"/>
    <w:rsid w:val="00C23D58"/>
    <w:rsid w:val="00C24660"/>
    <w:rsid w:val="00C252F9"/>
    <w:rsid w:val="00C26F2A"/>
    <w:rsid w:val="00C277D9"/>
    <w:rsid w:val="00C30B8F"/>
    <w:rsid w:val="00C317C3"/>
    <w:rsid w:val="00C3240D"/>
    <w:rsid w:val="00C40155"/>
    <w:rsid w:val="00C408EE"/>
    <w:rsid w:val="00C428FA"/>
    <w:rsid w:val="00C42AF7"/>
    <w:rsid w:val="00C46CB0"/>
    <w:rsid w:val="00C47438"/>
    <w:rsid w:val="00C4794E"/>
    <w:rsid w:val="00C5188B"/>
    <w:rsid w:val="00C534E8"/>
    <w:rsid w:val="00C55382"/>
    <w:rsid w:val="00C55432"/>
    <w:rsid w:val="00C578FC"/>
    <w:rsid w:val="00C6042A"/>
    <w:rsid w:val="00C61158"/>
    <w:rsid w:val="00C613DF"/>
    <w:rsid w:val="00C6318D"/>
    <w:rsid w:val="00C64DF8"/>
    <w:rsid w:val="00C64FC8"/>
    <w:rsid w:val="00C674C8"/>
    <w:rsid w:val="00C67CB8"/>
    <w:rsid w:val="00C708F4"/>
    <w:rsid w:val="00C7099E"/>
    <w:rsid w:val="00C73D54"/>
    <w:rsid w:val="00C744A2"/>
    <w:rsid w:val="00C74F48"/>
    <w:rsid w:val="00C750FF"/>
    <w:rsid w:val="00C75BA4"/>
    <w:rsid w:val="00C819E1"/>
    <w:rsid w:val="00C819E9"/>
    <w:rsid w:val="00C82E07"/>
    <w:rsid w:val="00C856F0"/>
    <w:rsid w:val="00C85B56"/>
    <w:rsid w:val="00C85E5A"/>
    <w:rsid w:val="00C8645C"/>
    <w:rsid w:val="00C91F74"/>
    <w:rsid w:val="00C92152"/>
    <w:rsid w:val="00C94D7F"/>
    <w:rsid w:val="00C95CD0"/>
    <w:rsid w:val="00C96031"/>
    <w:rsid w:val="00C9634D"/>
    <w:rsid w:val="00CA0108"/>
    <w:rsid w:val="00CA07C3"/>
    <w:rsid w:val="00CA0C2B"/>
    <w:rsid w:val="00CA2B34"/>
    <w:rsid w:val="00CA3064"/>
    <w:rsid w:val="00CA3806"/>
    <w:rsid w:val="00CA3B89"/>
    <w:rsid w:val="00CA4353"/>
    <w:rsid w:val="00CA4B23"/>
    <w:rsid w:val="00CA69A2"/>
    <w:rsid w:val="00CA77DF"/>
    <w:rsid w:val="00CB03C9"/>
    <w:rsid w:val="00CB05AD"/>
    <w:rsid w:val="00CB0C45"/>
    <w:rsid w:val="00CB2078"/>
    <w:rsid w:val="00CB243B"/>
    <w:rsid w:val="00CB30E1"/>
    <w:rsid w:val="00CB59B1"/>
    <w:rsid w:val="00CB5B6C"/>
    <w:rsid w:val="00CB6221"/>
    <w:rsid w:val="00CB68DC"/>
    <w:rsid w:val="00CC0A0A"/>
    <w:rsid w:val="00CC16C4"/>
    <w:rsid w:val="00CC372A"/>
    <w:rsid w:val="00CC382B"/>
    <w:rsid w:val="00CC461E"/>
    <w:rsid w:val="00CC4E79"/>
    <w:rsid w:val="00CC6519"/>
    <w:rsid w:val="00CC6A23"/>
    <w:rsid w:val="00CD1002"/>
    <w:rsid w:val="00CD13F2"/>
    <w:rsid w:val="00CD1E50"/>
    <w:rsid w:val="00CD3DD4"/>
    <w:rsid w:val="00CD4170"/>
    <w:rsid w:val="00CD51D5"/>
    <w:rsid w:val="00CD534E"/>
    <w:rsid w:val="00CD53EB"/>
    <w:rsid w:val="00CD5D23"/>
    <w:rsid w:val="00CD7C2E"/>
    <w:rsid w:val="00CE000E"/>
    <w:rsid w:val="00CE024F"/>
    <w:rsid w:val="00CE1607"/>
    <w:rsid w:val="00CE1CE0"/>
    <w:rsid w:val="00CE2A86"/>
    <w:rsid w:val="00CE54FB"/>
    <w:rsid w:val="00CE7042"/>
    <w:rsid w:val="00CF0067"/>
    <w:rsid w:val="00CF0293"/>
    <w:rsid w:val="00CF1FC1"/>
    <w:rsid w:val="00CF329C"/>
    <w:rsid w:val="00CF5EE2"/>
    <w:rsid w:val="00CF6D84"/>
    <w:rsid w:val="00D01C9F"/>
    <w:rsid w:val="00D033C4"/>
    <w:rsid w:val="00D03E15"/>
    <w:rsid w:val="00D04637"/>
    <w:rsid w:val="00D06307"/>
    <w:rsid w:val="00D07108"/>
    <w:rsid w:val="00D076DA"/>
    <w:rsid w:val="00D07AC1"/>
    <w:rsid w:val="00D07E1D"/>
    <w:rsid w:val="00D11481"/>
    <w:rsid w:val="00D12EE3"/>
    <w:rsid w:val="00D14868"/>
    <w:rsid w:val="00D14C83"/>
    <w:rsid w:val="00D16F6E"/>
    <w:rsid w:val="00D208A1"/>
    <w:rsid w:val="00D215EF"/>
    <w:rsid w:val="00D21DD4"/>
    <w:rsid w:val="00D21F48"/>
    <w:rsid w:val="00D22312"/>
    <w:rsid w:val="00D22887"/>
    <w:rsid w:val="00D24430"/>
    <w:rsid w:val="00D24A16"/>
    <w:rsid w:val="00D2607C"/>
    <w:rsid w:val="00D27BCE"/>
    <w:rsid w:val="00D322DD"/>
    <w:rsid w:val="00D325D8"/>
    <w:rsid w:val="00D35857"/>
    <w:rsid w:val="00D35FC6"/>
    <w:rsid w:val="00D37495"/>
    <w:rsid w:val="00D40216"/>
    <w:rsid w:val="00D4103E"/>
    <w:rsid w:val="00D41B58"/>
    <w:rsid w:val="00D41F62"/>
    <w:rsid w:val="00D444C1"/>
    <w:rsid w:val="00D44F81"/>
    <w:rsid w:val="00D457F6"/>
    <w:rsid w:val="00D4666F"/>
    <w:rsid w:val="00D46C05"/>
    <w:rsid w:val="00D5142B"/>
    <w:rsid w:val="00D53605"/>
    <w:rsid w:val="00D537E7"/>
    <w:rsid w:val="00D5798D"/>
    <w:rsid w:val="00D60BFD"/>
    <w:rsid w:val="00D6333A"/>
    <w:rsid w:val="00D63F90"/>
    <w:rsid w:val="00D64B7A"/>
    <w:rsid w:val="00D6658C"/>
    <w:rsid w:val="00D71ED0"/>
    <w:rsid w:val="00D7362D"/>
    <w:rsid w:val="00D76929"/>
    <w:rsid w:val="00D83523"/>
    <w:rsid w:val="00D83E15"/>
    <w:rsid w:val="00D84018"/>
    <w:rsid w:val="00D85130"/>
    <w:rsid w:val="00D85B5D"/>
    <w:rsid w:val="00D90106"/>
    <w:rsid w:val="00D90534"/>
    <w:rsid w:val="00D90754"/>
    <w:rsid w:val="00D90C77"/>
    <w:rsid w:val="00D937C6"/>
    <w:rsid w:val="00D93E50"/>
    <w:rsid w:val="00D94B02"/>
    <w:rsid w:val="00D95812"/>
    <w:rsid w:val="00D95A78"/>
    <w:rsid w:val="00DA2725"/>
    <w:rsid w:val="00DA4608"/>
    <w:rsid w:val="00DA5AEC"/>
    <w:rsid w:val="00DA7287"/>
    <w:rsid w:val="00DA768C"/>
    <w:rsid w:val="00DA78D7"/>
    <w:rsid w:val="00DA7910"/>
    <w:rsid w:val="00DB05EC"/>
    <w:rsid w:val="00DB0C4C"/>
    <w:rsid w:val="00DB1082"/>
    <w:rsid w:val="00DB1387"/>
    <w:rsid w:val="00DB2069"/>
    <w:rsid w:val="00DB3E81"/>
    <w:rsid w:val="00DB62FD"/>
    <w:rsid w:val="00DB63CC"/>
    <w:rsid w:val="00DB7387"/>
    <w:rsid w:val="00DC0FBA"/>
    <w:rsid w:val="00DC11CF"/>
    <w:rsid w:val="00DC2324"/>
    <w:rsid w:val="00DC2C6B"/>
    <w:rsid w:val="00DC3C9B"/>
    <w:rsid w:val="00DC41AB"/>
    <w:rsid w:val="00DC5512"/>
    <w:rsid w:val="00DC6C2A"/>
    <w:rsid w:val="00DC7B10"/>
    <w:rsid w:val="00DD379C"/>
    <w:rsid w:val="00DD38E4"/>
    <w:rsid w:val="00DD40BE"/>
    <w:rsid w:val="00DD4418"/>
    <w:rsid w:val="00DD4CB1"/>
    <w:rsid w:val="00DD5C9B"/>
    <w:rsid w:val="00DD76C5"/>
    <w:rsid w:val="00DE0A5D"/>
    <w:rsid w:val="00DE1E47"/>
    <w:rsid w:val="00DE2174"/>
    <w:rsid w:val="00DE260F"/>
    <w:rsid w:val="00DE2E11"/>
    <w:rsid w:val="00DE33AA"/>
    <w:rsid w:val="00DE46D5"/>
    <w:rsid w:val="00DF02D0"/>
    <w:rsid w:val="00DF04A8"/>
    <w:rsid w:val="00DF2DD5"/>
    <w:rsid w:val="00DF3AC3"/>
    <w:rsid w:val="00DF69EF"/>
    <w:rsid w:val="00DF7B02"/>
    <w:rsid w:val="00E01722"/>
    <w:rsid w:val="00E0317E"/>
    <w:rsid w:val="00E04271"/>
    <w:rsid w:val="00E05FC5"/>
    <w:rsid w:val="00E062BD"/>
    <w:rsid w:val="00E07C54"/>
    <w:rsid w:val="00E07E46"/>
    <w:rsid w:val="00E107B0"/>
    <w:rsid w:val="00E11EB0"/>
    <w:rsid w:val="00E127B7"/>
    <w:rsid w:val="00E12F53"/>
    <w:rsid w:val="00E13E65"/>
    <w:rsid w:val="00E14EBA"/>
    <w:rsid w:val="00E1673F"/>
    <w:rsid w:val="00E17445"/>
    <w:rsid w:val="00E2016E"/>
    <w:rsid w:val="00E20853"/>
    <w:rsid w:val="00E217F9"/>
    <w:rsid w:val="00E21E9D"/>
    <w:rsid w:val="00E223F8"/>
    <w:rsid w:val="00E22CA3"/>
    <w:rsid w:val="00E239EE"/>
    <w:rsid w:val="00E251DA"/>
    <w:rsid w:val="00E25742"/>
    <w:rsid w:val="00E2579A"/>
    <w:rsid w:val="00E277FD"/>
    <w:rsid w:val="00E30991"/>
    <w:rsid w:val="00E35378"/>
    <w:rsid w:val="00E35E7F"/>
    <w:rsid w:val="00E36462"/>
    <w:rsid w:val="00E37F7F"/>
    <w:rsid w:val="00E41813"/>
    <w:rsid w:val="00E4386F"/>
    <w:rsid w:val="00E44867"/>
    <w:rsid w:val="00E46039"/>
    <w:rsid w:val="00E47495"/>
    <w:rsid w:val="00E47DA2"/>
    <w:rsid w:val="00E51626"/>
    <w:rsid w:val="00E51D2B"/>
    <w:rsid w:val="00E548E7"/>
    <w:rsid w:val="00E56099"/>
    <w:rsid w:val="00E605ED"/>
    <w:rsid w:val="00E60E55"/>
    <w:rsid w:val="00E61264"/>
    <w:rsid w:val="00E631F9"/>
    <w:rsid w:val="00E64E5F"/>
    <w:rsid w:val="00E6506A"/>
    <w:rsid w:val="00E65A73"/>
    <w:rsid w:val="00E661A6"/>
    <w:rsid w:val="00E67FB0"/>
    <w:rsid w:val="00E7197A"/>
    <w:rsid w:val="00E721AD"/>
    <w:rsid w:val="00E724AA"/>
    <w:rsid w:val="00E72548"/>
    <w:rsid w:val="00E7367A"/>
    <w:rsid w:val="00E74D7C"/>
    <w:rsid w:val="00E75C50"/>
    <w:rsid w:val="00E7671E"/>
    <w:rsid w:val="00E76A5B"/>
    <w:rsid w:val="00E77DCC"/>
    <w:rsid w:val="00E81820"/>
    <w:rsid w:val="00E81A93"/>
    <w:rsid w:val="00E83D0F"/>
    <w:rsid w:val="00E85260"/>
    <w:rsid w:val="00E85755"/>
    <w:rsid w:val="00E87DC5"/>
    <w:rsid w:val="00E91892"/>
    <w:rsid w:val="00E91F73"/>
    <w:rsid w:val="00E9226C"/>
    <w:rsid w:val="00E93A28"/>
    <w:rsid w:val="00E94A03"/>
    <w:rsid w:val="00E95CDB"/>
    <w:rsid w:val="00E9679A"/>
    <w:rsid w:val="00E97174"/>
    <w:rsid w:val="00EA15AD"/>
    <w:rsid w:val="00EA3267"/>
    <w:rsid w:val="00EA3CC4"/>
    <w:rsid w:val="00EA3D9D"/>
    <w:rsid w:val="00EA4083"/>
    <w:rsid w:val="00EA4356"/>
    <w:rsid w:val="00EA6632"/>
    <w:rsid w:val="00EA776C"/>
    <w:rsid w:val="00EA7A36"/>
    <w:rsid w:val="00EB3D21"/>
    <w:rsid w:val="00EB40AC"/>
    <w:rsid w:val="00EC2632"/>
    <w:rsid w:val="00EC2D40"/>
    <w:rsid w:val="00EC308F"/>
    <w:rsid w:val="00EC4741"/>
    <w:rsid w:val="00EC66C1"/>
    <w:rsid w:val="00ED023C"/>
    <w:rsid w:val="00ED27E8"/>
    <w:rsid w:val="00ED2E83"/>
    <w:rsid w:val="00ED3396"/>
    <w:rsid w:val="00ED60CB"/>
    <w:rsid w:val="00ED6E06"/>
    <w:rsid w:val="00ED6E7A"/>
    <w:rsid w:val="00EE06FE"/>
    <w:rsid w:val="00EE0EF0"/>
    <w:rsid w:val="00EE17B3"/>
    <w:rsid w:val="00EE1A03"/>
    <w:rsid w:val="00EE4ED2"/>
    <w:rsid w:val="00EE5061"/>
    <w:rsid w:val="00EE65AC"/>
    <w:rsid w:val="00EE7BB0"/>
    <w:rsid w:val="00EF0E5C"/>
    <w:rsid w:val="00EF2B8F"/>
    <w:rsid w:val="00EF3127"/>
    <w:rsid w:val="00EF4E42"/>
    <w:rsid w:val="00EF5007"/>
    <w:rsid w:val="00EF5476"/>
    <w:rsid w:val="00EF683F"/>
    <w:rsid w:val="00F02360"/>
    <w:rsid w:val="00F0568F"/>
    <w:rsid w:val="00F06200"/>
    <w:rsid w:val="00F0679F"/>
    <w:rsid w:val="00F070E2"/>
    <w:rsid w:val="00F10542"/>
    <w:rsid w:val="00F1182E"/>
    <w:rsid w:val="00F12600"/>
    <w:rsid w:val="00F14890"/>
    <w:rsid w:val="00F14E11"/>
    <w:rsid w:val="00F14E75"/>
    <w:rsid w:val="00F16124"/>
    <w:rsid w:val="00F21ECE"/>
    <w:rsid w:val="00F2453F"/>
    <w:rsid w:val="00F24B97"/>
    <w:rsid w:val="00F2517A"/>
    <w:rsid w:val="00F251AB"/>
    <w:rsid w:val="00F25903"/>
    <w:rsid w:val="00F2681F"/>
    <w:rsid w:val="00F3039E"/>
    <w:rsid w:val="00F30A16"/>
    <w:rsid w:val="00F30D57"/>
    <w:rsid w:val="00F312C6"/>
    <w:rsid w:val="00F31ED1"/>
    <w:rsid w:val="00F3225D"/>
    <w:rsid w:val="00F32681"/>
    <w:rsid w:val="00F32B11"/>
    <w:rsid w:val="00F32C9F"/>
    <w:rsid w:val="00F35671"/>
    <w:rsid w:val="00F35BBE"/>
    <w:rsid w:val="00F36716"/>
    <w:rsid w:val="00F37642"/>
    <w:rsid w:val="00F377EE"/>
    <w:rsid w:val="00F41A63"/>
    <w:rsid w:val="00F42953"/>
    <w:rsid w:val="00F42CE1"/>
    <w:rsid w:val="00F46076"/>
    <w:rsid w:val="00F46288"/>
    <w:rsid w:val="00F47206"/>
    <w:rsid w:val="00F472C5"/>
    <w:rsid w:val="00F500C5"/>
    <w:rsid w:val="00F51357"/>
    <w:rsid w:val="00F52954"/>
    <w:rsid w:val="00F54B0D"/>
    <w:rsid w:val="00F54E56"/>
    <w:rsid w:val="00F54FFE"/>
    <w:rsid w:val="00F56023"/>
    <w:rsid w:val="00F570AC"/>
    <w:rsid w:val="00F6194F"/>
    <w:rsid w:val="00F63D1C"/>
    <w:rsid w:val="00F6417B"/>
    <w:rsid w:val="00F67366"/>
    <w:rsid w:val="00F7045F"/>
    <w:rsid w:val="00F73FD3"/>
    <w:rsid w:val="00F74404"/>
    <w:rsid w:val="00F74757"/>
    <w:rsid w:val="00F76800"/>
    <w:rsid w:val="00F76846"/>
    <w:rsid w:val="00F76B09"/>
    <w:rsid w:val="00F77CCF"/>
    <w:rsid w:val="00F825DD"/>
    <w:rsid w:val="00F84467"/>
    <w:rsid w:val="00F849E4"/>
    <w:rsid w:val="00F85179"/>
    <w:rsid w:val="00F85721"/>
    <w:rsid w:val="00F86BF4"/>
    <w:rsid w:val="00F91283"/>
    <w:rsid w:val="00F91475"/>
    <w:rsid w:val="00F92375"/>
    <w:rsid w:val="00F94142"/>
    <w:rsid w:val="00F95015"/>
    <w:rsid w:val="00F953B4"/>
    <w:rsid w:val="00F95C37"/>
    <w:rsid w:val="00F97276"/>
    <w:rsid w:val="00F9765B"/>
    <w:rsid w:val="00F97E50"/>
    <w:rsid w:val="00FA1985"/>
    <w:rsid w:val="00FA2A38"/>
    <w:rsid w:val="00FA4B8E"/>
    <w:rsid w:val="00FA4E0B"/>
    <w:rsid w:val="00FA4FD8"/>
    <w:rsid w:val="00FA5B8F"/>
    <w:rsid w:val="00FA6294"/>
    <w:rsid w:val="00FA6569"/>
    <w:rsid w:val="00FA7EA6"/>
    <w:rsid w:val="00FB0D49"/>
    <w:rsid w:val="00FB1237"/>
    <w:rsid w:val="00FB2A7A"/>
    <w:rsid w:val="00FB4000"/>
    <w:rsid w:val="00FB667B"/>
    <w:rsid w:val="00FC0A15"/>
    <w:rsid w:val="00FC2686"/>
    <w:rsid w:val="00FC344A"/>
    <w:rsid w:val="00FC6644"/>
    <w:rsid w:val="00FC71A0"/>
    <w:rsid w:val="00FC71C9"/>
    <w:rsid w:val="00FD1AE3"/>
    <w:rsid w:val="00FD3061"/>
    <w:rsid w:val="00FD3192"/>
    <w:rsid w:val="00FD4A34"/>
    <w:rsid w:val="00FD6736"/>
    <w:rsid w:val="00FE242D"/>
    <w:rsid w:val="00FE5B1F"/>
    <w:rsid w:val="00FE6BA6"/>
    <w:rsid w:val="00FE6FBA"/>
    <w:rsid w:val="00FE7A97"/>
    <w:rsid w:val="00FE7A9F"/>
    <w:rsid w:val="00FF1832"/>
    <w:rsid w:val="00FF33E5"/>
    <w:rsid w:val="00FF38CE"/>
    <w:rsid w:val="00FF5AA2"/>
    <w:rsid w:val="00FF65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D47AA8"/>
  <w14:defaultImageDpi w14:val="32767"/>
  <w15:docId w15:val="{5AA09D3F-F81C-4EBB-8158-7AA6F7E8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D3D"/>
    <w:pPr>
      <w:tabs>
        <w:tab w:val="left" w:pos="567"/>
        <w:tab w:val="left" w:pos="1134"/>
        <w:tab w:val="left" w:pos="1701"/>
        <w:tab w:val="right" w:leader="dot" w:pos="9923"/>
      </w:tabs>
      <w:adjustRightInd w:val="0"/>
      <w:snapToGrid w:val="0"/>
      <w:spacing w:before="120" w:after="0" w:line="288" w:lineRule="auto"/>
      <w:jc w:val="both"/>
    </w:pPr>
    <w:rPr>
      <w:rFonts w:ascii="Arial" w:hAnsi="Arial"/>
    </w:rPr>
  </w:style>
  <w:style w:type="paragraph" w:styleId="1">
    <w:name w:val="heading 1"/>
    <w:basedOn w:val="a"/>
    <w:next w:val="a"/>
    <w:link w:val="10"/>
    <w:uiPriority w:val="9"/>
    <w:qFormat/>
    <w:rsid w:val="00461CB2"/>
    <w:pPr>
      <w:keepNext/>
      <w:keepLines/>
      <w:numPr>
        <w:numId w:val="18"/>
      </w:numPr>
      <w:outlineLvl w:val="0"/>
    </w:pPr>
    <w:rPr>
      <w:rFonts w:eastAsiaTheme="majorEastAsia" w:cstheme="majorBidi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rsid w:val="007C58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1"/>
    <w:uiPriority w:val="9"/>
    <w:semiHidden/>
    <w:unhideWhenUsed/>
    <w:qFormat/>
    <w:rsid w:val="001A39E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2C55"/>
    <w:pPr>
      <w:ind w:left="720"/>
    </w:pPr>
  </w:style>
  <w:style w:type="paragraph" w:styleId="a4">
    <w:name w:val="caption"/>
    <w:basedOn w:val="a"/>
    <w:next w:val="a"/>
    <w:uiPriority w:val="35"/>
    <w:unhideWhenUsed/>
    <w:qFormat/>
    <w:rsid w:val="00F52954"/>
    <w:pPr>
      <w:spacing w:after="120" w:line="360" w:lineRule="auto"/>
    </w:pPr>
    <w:rPr>
      <w:b/>
      <w:iCs/>
      <w:sz w:val="20"/>
      <w:szCs w:val="18"/>
    </w:rPr>
  </w:style>
  <w:style w:type="paragraph" w:styleId="a5">
    <w:name w:val="header"/>
    <w:basedOn w:val="a"/>
    <w:link w:val="a6"/>
    <w:uiPriority w:val="99"/>
    <w:unhideWhenUsed/>
    <w:rsid w:val="00EC308F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a6">
    <w:name w:val="页眉 字符"/>
    <w:basedOn w:val="a0"/>
    <w:link w:val="a5"/>
    <w:uiPriority w:val="99"/>
    <w:rsid w:val="00EC308F"/>
    <w:rPr>
      <w:rFonts w:ascii="Arial" w:hAnsi="Arial"/>
      <w:sz w:val="24"/>
    </w:rPr>
  </w:style>
  <w:style w:type="paragraph" w:styleId="a7">
    <w:name w:val="footer"/>
    <w:basedOn w:val="a"/>
    <w:link w:val="a8"/>
    <w:uiPriority w:val="99"/>
    <w:unhideWhenUsed/>
    <w:rsid w:val="00EC308F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a8">
    <w:name w:val="页脚 字符"/>
    <w:basedOn w:val="a0"/>
    <w:link w:val="a7"/>
    <w:uiPriority w:val="99"/>
    <w:rsid w:val="00EC308F"/>
    <w:rPr>
      <w:rFonts w:ascii="Arial" w:hAnsi="Arial"/>
      <w:sz w:val="24"/>
    </w:rPr>
  </w:style>
  <w:style w:type="numbering" w:customStyle="1" w:styleId="Style1">
    <w:name w:val="Style1"/>
    <w:uiPriority w:val="99"/>
    <w:rsid w:val="00F95C37"/>
    <w:pPr>
      <w:numPr>
        <w:numId w:val="2"/>
      </w:numPr>
    </w:pPr>
  </w:style>
  <w:style w:type="character" w:styleId="a9">
    <w:name w:val="Placeholder Text"/>
    <w:basedOn w:val="a0"/>
    <w:uiPriority w:val="99"/>
    <w:semiHidden/>
    <w:rsid w:val="00F10542"/>
    <w:rPr>
      <w:color w:val="808080"/>
    </w:rPr>
  </w:style>
  <w:style w:type="paragraph" w:styleId="aa">
    <w:name w:val="Title"/>
    <w:basedOn w:val="a"/>
    <w:next w:val="a"/>
    <w:link w:val="ab"/>
    <w:uiPriority w:val="10"/>
    <w:rsid w:val="003F63ED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b">
    <w:name w:val="标题 字符"/>
    <w:basedOn w:val="a0"/>
    <w:link w:val="aa"/>
    <w:uiPriority w:val="10"/>
    <w:rsid w:val="003F63ED"/>
    <w:rPr>
      <w:rFonts w:ascii="Arial" w:eastAsiaTheme="majorEastAsia" w:hAnsi="Arial" w:cstheme="majorBidi"/>
      <w:spacing w:val="-10"/>
      <w:kern w:val="28"/>
      <w:sz w:val="24"/>
      <w:szCs w:val="56"/>
    </w:rPr>
  </w:style>
  <w:style w:type="character" w:customStyle="1" w:styleId="10">
    <w:name w:val="标题 1 字符"/>
    <w:basedOn w:val="a0"/>
    <w:link w:val="1"/>
    <w:uiPriority w:val="9"/>
    <w:rsid w:val="00461CB2"/>
    <w:rPr>
      <w:rFonts w:ascii="Arial" w:eastAsiaTheme="majorEastAsia" w:hAnsi="Arial" w:cstheme="majorBidi"/>
      <w:szCs w:val="32"/>
      <w:lang w:val="en-US"/>
    </w:rPr>
  </w:style>
  <w:style w:type="paragraph" w:styleId="ac">
    <w:name w:val="Body Text"/>
    <w:basedOn w:val="a"/>
    <w:link w:val="ad"/>
    <w:uiPriority w:val="99"/>
    <w:unhideWhenUsed/>
    <w:qFormat/>
    <w:rsid w:val="00877AD6"/>
    <w:pPr>
      <w:framePr w:wrap="around" w:vAnchor="text" w:hAnchor="text" w:y="1"/>
      <w:spacing w:after="120"/>
    </w:pPr>
  </w:style>
  <w:style w:type="character" w:customStyle="1" w:styleId="ad">
    <w:name w:val="正文文本 字符"/>
    <w:basedOn w:val="a0"/>
    <w:link w:val="ac"/>
    <w:uiPriority w:val="99"/>
    <w:rsid w:val="00877AD6"/>
    <w:rPr>
      <w:rFonts w:ascii="Arial" w:hAnsi="Arial"/>
      <w:sz w:val="24"/>
    </w:rPr>
  </w:style>
  <w:style w:type="table" w:styleId="ae">
    <w:name w:val="Table Grid"/>
    <w:basedOn w:val="a1"/>
    <w:uiPriority w:val="39"/>
    <w:rsid w:val="00FE242D"/>
    <w:pPr>
      <w:spacing w:after="0" w:line="240" w:lineRule="auto"/>
    </w:pPr>
    <w:tblPr/>
  </w:style>
  <w:style w:type="character" w:styleId="af">
    <w:name w:val="annotation reference"/>
    <w:basedOn w:val="a0"/>
    <w:uiPriority w:val="99"/>
    <w:semiHidden/>
    <w:unhideWhenUsed/>
    <w:rsid w:val="0085606D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85606D"/>
    <w:pPr>
      <w:spacing w:line="240" w:lineRule="auto"/>
    </w:pPr>
    <w:rPr>
      <w:sz w:val="20"/>
      <w:szCs w:val="20"/>
    </w:rPr>
  </w:style>
  <w:style w:type="character" w:customStyle="1" w:styleId="af1">
    <w:name w:val="批注文字 字符"/>
    <w:basedOn w:val="a0"/>
    <w:link w:val="af0"/>
    <w:uiPriority w:val="99"/>
    <w:rsid w:val="0085606D"/>
    <w:rPr>
      <w:rFonts w:ascii="Arial" w:hAnsi="Arial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5606D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85606D"/>
    <w:rPr>
      <w:rFonts w:ascii="Arial" w:hAnsi="Arial"/>
      <w:b/>
      <w:bCs/>
      <w:sz w:val="20"/>
      <w:szCs w:val="20"/>
    </w:rPr>
  </w:style>
  <w:style w:type="character" w:customStyle="1" w:styleId="fontstyle01">
    <w:name w:val="fontstyle01"/>
    <w:basedOn w:val="a0"/>
    <w:rsid w:val="00032769"/>
    <w:rPr>
      <w:rFonts w:ascii="TT17F6o00" w:hAnsi="TT17F6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20">
    <w:name w:val="标题 2 字符"/>
    <w:basedOn w:val="a0"/>
    <w:link w:val="2"/>
    <w:uiPriority w:val="9"/>
    <w:semiHidden/>
    <w:rsid w:val="007C58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1">
    <w:name w:val="Table Grid1"/>
    <w:basedOn w:val="a1"/>
    <w:next w:val="ae"/>
    <w:uiPriority w:val="39"/>
    <w:rsid w:val="009962B1"/>
    <w:pPr>
      <w:spacing w:after="0" w:line="240" w:lineRule="auto"/>
    </w:pPr>
    <w:rPr>
      <w:kern w:val="2"/>
      <w:sz w:val="21"/>
      <w:lang w:val="en-US"/>
    </w:rPr>
    <w:tblPr/>
  </w:style>
  <w:style w:type="paragraph" w:customStyle="1" w:styleId="Answerlines">
    <w:name w:val="Answer lines"/>
    <w:basedOn w:val="a"/>
    <w:link w:val="AnswerlinesChar"/>
    <w:qFormat/>
    <w:rsid w:val="00603CD4"/>
    <w:pPr>
      <w:tabs>
        <w:tab w:val="clear" w:pos="567"/>
      </w:tabs>
      <w:spacing w:before="240"/>
      <w:ind w:left="1134"/>
    </w:pPr>
  </w:style>
  <w:style w:type="character" w:customStyle="1" w:styleId="AnswerlinesChar">
    <w:name w:val="Answer lines Char"/>
    <w:basedOn w:val="a0"/>
    <w:link w:val="Answerlines"/>
    <w:rsid w:val="00603CD4"/>
    <w:rPr>
      <w:rFonts w:ascii="Arial" w:hAnsi="Arial"/>
    </w:rPr>
  </w:style>
  <w:style w:type="paragraph" w:styleId="af4">
    <w:name w:val="Revision"/>
    <w:hidden/>
    <w:uiPriority w:val="99"/>
    <w:semiHidden/>
    <w:rsid w:val="00196FB3"/>
    <w:pPr>
      <w:spacing w:after="0" w:line="240" w:lineRule="auto"/>
    </w:pPr>
    <w:rPr>
      <w:rFonts w:ascii="Arial" w:hAnsi="Arial"/>
    </w:rPr>
  </w:style>
  <w:style w:type="table" w:customStyle="1" w:styleId="11">
    <w:name w:val="网格型1"/>
    <w:basedOn w:val="a1"/>
    <w:next w:val="ae"/>
    <w:uiPriority w:val="39"/>
    <w:rsid w:val="008B4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uiPriority w:val="9"/>
    <w:semiHidden/>
    <w:rsid w:val="00B05DC3"/>
    <w:rPr>
      <w:rFonts w:ascii="Arial" w:hAnsi="Arial"/>
      <w:b/>
      <w:bCs/>
      <w:sz w:val="32"/>
      <w:szCs w:val="32"/>
    </w:rPr>
  </w:style>
  <w:style w:type="character" w:customStyle="1" w:styleId="4">
    <w:name w:val="标题 4 字符"/>
    <w:basedOn w:val="a0"/>
    <w:uiPriority w:val="9"/>
    <w:semiHidden/>
    <w:rsid w:val="00B05DC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">
    <w:name w:val="标题 5 字符"/>
    <w:basedOn w:val="a0"/>
    <w:uiPriority w:val="9"/>
    <w:semiHidden/>
    <w:rsid w:val="00B05DC3"/>
    <w:rPr>
      <w:rFonts w:ascii="Arial" w:hAnsi="Arial"/>
      <w:b/>
      <w:bCs/>
      <w:sz w:val="28"/>
      <w:szCs w:val="28"/>
    </w:rPr>
  </w:style>
  <w:style w:type="character" w:customStyle="1" w:styleId="6">
    <w:name w:val="标题 6 字符"/>
    <w:basedOn w:val="a0"/>
    <w:uiPriority w:val="9"/>
    <w:semiHidden/>
    <w:rsid w:val="00B05DC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">
    <w:name w:val="标题 7 字符"/>
    <w:basedOn w:val="a0"/>
    <w:uiPriority w:val="9"/>
    <w:semiHidden/>
    <w:rsid w:val="00B05DC3"/>
    <w:rPr>
      <w:rFonts w:ascii="Arial" w:hAnsi="Arial"/>
      <w:b/>
      <w:bCs/>
      <w:sz w:val="24"/>
      <w:szCs w:val="24"/>
    </w:rPr>
  </w:style>
  <w:style w:type="character" w:customStyle="1" w:styleId="8">
    <w:name w:val="标题 8 字符"/>
    <w:basedOn w:val="a0"/>
    <w:uiPriority w:val="9"/>
    <w:semiHidden/>
    <w:rsid w:val="00B05DC3"/>
    <w:rPr>
      <w:rFonts w:asciiTheme="majorHAnsi" w:eastAsiaTheme="majorEastAsia" w:hAnsiTheme="majorHAnsi" w:cstheme="majorBidi"/>
      <w:sz w:val="24"/>
      <w:szCs w:val="24"/>
    </w:rPr>
  </w:style>
  <w:style w:type="character" w:customStyle="1" w:styleId="9">
    <w:name w:val="标题 9 字符"/>
    <w:basedOn w:val="a0"/>
    <w:uiPriority w:val="9"/>
    <w:semiHidden/>
    <w:rsid w:val="00B05DC3"/>
    <w:rPr>
      <w:rFonts w:asciiTheme="majorHAnsi" w:eastAsiaTheme="majorEastAsia" w:hAnsiTheme="majorHAnsi" w:cstheme="majorBidi"/>
      <w:sz w:val="21"/>
      <w:szCs w:val="21"/>
    </w:rPr>
  </w:style>
  <w:style w:type="paragraph" w:customStyle="1" w:styleId="p1">
    <w:name w:val="p1"/>
    <w:basedOn w:val="a"/>
    <w:rsid w:val="004A3DB5"/>
    <w:pPr>
      <w:tabs>
        <w:tab w:val="clear" w:pos="567"/>
        <w:tab w:val="clear" w:pos="1134"/>
        <w:tab w:val="clear" w:pos="1701"/>
        <w:tab w:val="clear" w:pos="9923"/>
      </w:tabs>
      <w:adjustRightInd/>
      <w:snapToGrid/>
      <w:spacing w:before="0" w:line="240" w:lineRule="auto"/>
      <w:jc w:val="left"/>
    </w:pPr>
    <w:rPr>
      <w:rFonts w:eastAsia="宋体" w:cs="Arial"/>
      <w:color w:val="000000"/>
      <w:sz w:val="17"/>
      <w:szCs w:val="17"/>
      <w:lang w:val="en-US"/>
    </w:rPr>
  </w:style>
  <w:style w:type="character" w:customStyle="1" w:styleId="apple-converted-space">
    <w:name w:val="apple-converted-space"/>
    <w:basedOn w:val="a0"/>
    <w:rsid w:val="004A3DB5"/>
  </w:style>
  <w:style w:type="paragraph" w:customStyle="1" w:styleId="FirstParagraph">
    <w:name w:val="First Paragraph"/>
    <w:basedOn w:val="ac"/>
    <w:next w:val="ac"/>
    <w:qFormat/>
    <w:rsid w:val="0037089A"/>
    <w:pPr>
      <w:framePr w:wrap="auto" w:vAnchor="margin" w:yAlign="inline"/>
      <w:tabs>
        <w:tab w:val="clear" w:pos="567"/>
        <w:tab w:val="clear" w:pos="1134"/>
        <w:tab w:val="clear" w:pos="1701"/>
        <w:tab w:val="clear" w:pos="9923"/>
      </w:tabs>
      <w:adjustRightInd/>
      <w:snapToGrid/>
      <w:spacing w:before="180" w:after="180" w:line="312" w:lineRule="auto"/>
      <w:jc w:val="left"/>
    </w:pPr>
    <w:rPr>
      <w:rFonts w:asciiTheme="minorHAnsi" w:hAnsiTheme="minorHAnsi"/>
      <w:sz w:val="24"/>
      <w:szCs w:val="24"/>
      <w:lang w:val="en-US" w:eastAsia="en-US"/>
    </w:rPr>
  </w:style>
  <w:style w:type="paragraph" w:customStyle="1" w:styleId="Compact">
    <w:name w:val="Compact"/>
    <w:basedOn w:val="ac"/>
    <w:qFormat/>
    <w:rsid w:val="0037089A"/>
    <w:pPr>
      <w:framePr w:wrap="auto" w:vAnchor="margin" w:yAlign="inline"/>
      <w:tabs>
        <w:tab w:val="clear" w:pos="567"/>
        <w:tab w:val="clear" w:pos="1134"/>
        <w:tab w:val="clear" w:pos="1701"/>
        <w:tab w:val="clear" w:pos="9923"/>
      </w:tabs>
      <w:adjustRightInd/>
      <w:snapToGrid/>
      <w:spacing w:before="36" w:after="36" w:line="312" w:lineRule="auto"/>
      <w:jc w:val="left"/>
    </w:pPr>
    <w:rPr>
      <w:rFonts w:asciiTheme="minorHAnsi" w:hAnsiTheme="minorHAnsi"/>
      <w:sz w:val="24"/>
      <w:szCs w:val="24"/>
      <w:lang w:val="en-US" w:eastAsia="en-US"/>
    </w:rPr>
  </w:style>
  <w:style w:type="table" w:customStyle="1" w:styleId="Table">
    <w:name w:val="Table"/>
    <w:semiHidden/>
    <w:unhideWhenUsed/>
    <w:qFormat/>
    <w:rsid w:val="0037089A"/>
    <w:pPr>
      <w:spacing w:after="200" w:line="240" w:lineRule="auto"/>
    </w:pPr>
    <w:rPr>
      <w:sz w:val="24"/>
      <w:szCs w:val="24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5">
    <w:name w:val="Normal (Web)"/>
    <w:basedOn w:val="a"/>
    <w:uiPriority w:val="99"/>
    <w:unhideWhenUsed/>
    <w:rsid w:val="00C750FF"/>
    <w:pPr>
      <w:tabs>
        <w:tab w:val="clear" w:pos="567"/>
        <w:tab w:val="clear" w:pos="1134"/>
        <w:tab w:val="clear" w:pos="1701"/>
        <w:tab w:val="clear" w:pos="9923"/>
      </w:tabs>
      <w:adjustRightInd/>
      <w:snapToGrid/>
      <w:spacing w:before="100" w:beforeAutospacing="1" w:after="100" w:afterAutospacing="1" w:line="240" w:lineRule="auto"/>
      <w:jc w:val="left"/>
    </w:pPr>
    <w:rPr>
      <w:rFonts w:ascii="宋体" w:eastAsia="宋体" w:hAnsi="宋体" w:cs="宋体"/>
      <w:sz w:val="24"/>
      <w:szCs w:val="24"/>
      <w:lang w:val="en-US"/>
    </w:rPr>
  </w:style>
  <w:style w:type="paragraph" w:customStyle="1" w:styleId="p2">
    <w:name w:val="p2"/>
    <w:basedOn w:val="a"/>
    <w:rsid w:val="007C4B1B"/>
    <w:pPr>
      <w:tabs>
        <w:tab w:val="clear" w:pos="567"/>
        <w:tab w:val="clear" w:pos="1134"/>
        <w:tab w:val="clear" w:pos="1701"/>
        <w:tab w:val="clear" w:pos="9923"/>
      </w:tabs>
      <w:adjustRightInd/>
      <w:snapToGrid/>
      <w:spacing w:before="0" w:line="240" w:lineRule="auto"/>
      <w:jc w:val="left"/>
    </w:pPr>
    <w:rPr>
      <w:rFonts w:eastAsia="宋体" w:cs="Arial"/>
      <w:color w:val="141413"/>
      <w:sz w:val="17"/>
      <w:szCs w:val="17"/>
      <w:lang w:val="en-US"/>
    </w:rPr>
  </w:style>
  <w:style w:type="character" w:customStyle="1" w:styleId="s1">
    <w:name w:val="s1"/>
    <w:basedOn w:val="a0"/>
    <w:rsid w:val="00522C18"/>
    <w:rPr>
      <w:rFonts w:ascii="Helvetica" w:hAnsi="Helvetica" w:hint="default"/>
      <w:sz w:val="17"/>
      <w:szCs w:val="17"/>
    </w:rPr>
  </w:style>
  <w:style w:type="paragraph" w:customStyle="1" w:styleId="ds-markdown-paragraph">
    <w:name w:val="ds-markdown-paragraph"/>
    <w:basedOn w:val="a"/>
    <w:rsid w:val="00366767"/>
    <w:pPr>
      <w:tabs>
        <w:tab w:val="clear" w:pos="567"/>
        <w:tab w:val="clear" w:pos="1134"/>
        <w:tab w:val="clear" w:pos="1701"/>
        <w:tab w:val="clear" w:pos="9923"/>
      </w:tabs>
      <w:adjustRightInd/>
      <w:snapToGrid/>
      <w:spacing w:before="100" w:beforeAutospacing="1" w:after="100" w:afterAutospacing="1" w:line="240" w:lineRule="auto"/>
      <w:jc w:val="left"/>
    </w:pPr>
    <w:rPr>
      <w:rFonts w:ascii="宋体" w:eastAsia="宋体" w:hAnsi="宋体" w:cs="宋体"/>
      <w:sz w:val="24"/>
      <w:szCs w:val="24"/>
      <w:lang w:val="en-US"/>
    </w:rPr>
  </w:style>
  <w:style w:type="character" w:customStyle="1" w:styleId="31">
    <w:name w:val="标题 3 字符1"/>
    <w:basedOn w:val="a0"/>
    <w:link w:val="3"/>
    <w:uiPriority w:val="9"/>
    <w:semiHidden/>
    <w:rsid w:val="001A39EC"/>
    <w:rPr>
      <w:rFonts w:ascii="Arial" w:hAnsi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6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Templates\Quiz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C511F-00D1-477B-A499-A434F268C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E:\Templates\Quiz Template.dotm</Template>
  <TotalTime>0</TotalTime>
  <Pages>11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</dc:creator>
  <cp:keywords/>
  <dc:description/>
  <cp:lastModifiedBy>Ang Li</cp:lastModifiedBy>
  <cp:revision>3</cp:revision>
  <cp:lastPrinted>2026-05-27T07:35:00Z</cp:lastPrinted>
  <dcterms:created xsi:type="dcterms:W3CDTF">2026-05-27T07:35:00Z</dcterms:created>
  <dcterms:modified xsi:type="dcterms:W3CDTF">2026-05-27T07:35:00Z</dcterms:modified>
</cp:coreProperties>
</file>